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BEE3" w14:textId="2EF78ADD" w:rsidR="00C6554A" w:rsidRPr="008B5277" w:rsidRDefault="00CE0D48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</w:rPr>
        <mc:AlternateContent>
          <mc:Choice Requires="wpg">
            <w:drawing>
              <wp:inline distT="0" distB="0" distL="0" distR="0" wp14:anchorId="699703CB" wp14:editId="3024C283">
                <wp:extent cx="3657683" cy="535686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83" cy="5356860"/>
                          <a:chOff x="0" y="0"/>
                          <a:chExt cx="3657683" cy="5356860"/>
                        </a:xfrm>
                      </wpg:grpSpPr>
                      <pic:pic xmlns:pic="http://schemas.openxmlformats.org/drawingml/2006/picture">
                        <pic:nvPicPr>
                          <pic:cNvPr id="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" y="0"/>
                            <a:ext cx="3657600" cy="4908550"/>
                          </a:xfrm>
                          <a:prstGeom prst="rect">
                            <a:avLst/>
                          </a:prstGeom>
                          <a:noFill/>
                          <a:ln w="254000" cap="rnd">
                            <a:noFill/>
                          </a:ln>
                          <a:effectLst/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0" y="4908550"/>
                            <a:ext cx="3657600" cy="44831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8D051D" w14:textId="1BEBECEC" w:rsidR="00CE0D48" w:rsidRPr="00CE0D48" w:rsidRDefault="00CE0D48" w:rsidP="00CE0D4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9" w:history="1">
                                <w:r w:rsidRPr="00CE0D48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CE0D48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0" w:history="1">
                                <w:r w:rsidRPr="00CE0D48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9703CB" id="Group 4" o:spid="_x0000_s1026" style="width:4in;height:421.8pt;mso-position-horizontal-relative:char;mso-position-vertical-relative:line" coordsize="36576,535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6576;height:49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" strokeweight="20pt">
                  <v:stroke endcap="round"/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top:49085;width:36576;height:4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" stroked="f">
                  <v:textbox style="mso-fit-shape-to-text:t">
                    <w:txbxContent>
                      <w:p w14:paraId="208D051D" w14:textId="1BEBECEC" w:rsidR="00CE0D48" w:rsidRPr="00CE0D48" w:rsidRDefault="00CE0D48" w:rsidP="00CE0D4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2" w:history="1">
                          <w:r w:rsidRPr="00CE0D48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CE0D48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3" w:history="1">
                          <w:r w:rsidRPr="00CE0D48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bookmarkEnd w:id="0"/>
    <w:bookmarkEnd w:id="1"/>
    <w:bookmarkEnd w:id="2"/>
    <w:bookmarkEnd w:id="3"/>
    <w:bookmarkEnd w:id="4"/>
    <w:p w14:paraId="34E3CEA7" w14:textId="34695B64" w:rsidR="00C6554A" w:rsidRPr="00966138" w:rsidRDefault="00966138" w:rsidP="00C6554A">
      <w:pPr>
        <w:pStyle w:val="Title"/>
        <w:rPr>
          <w:sz w:val="44"/>
          <w:szCs w:val="14"/>
        </w:rPr>
      </w:pPr>
      <w:r w:rsidRPr="00966138">
        <w:rPr>
          <w:sz w:val="44"/>
          <w:szCs w:val="14"/>
        </w:rPr>
        <w:t xml:space="preserve">LAPORAN MODUL </w:t>
      </w:r>
      <w:r w:rsidR="00CE0D48" w:rsidRPr="00CE0D48">
        <w:rPr>
          <w:sz w:val="44"/>
          <w:szCs w:val="14"/>
        </w:rPr>
        <w:t>1</w:t>
      </w:r>
      <w:r w:rsidRPr="00966138">
        <w:rPr>
          <w:sz w:val="44"/>
          <w:szCs w:val="14"/>
        </w:rPr>
        <w:t xml:space="preserve">: </w:t>
      </w:r>
      <w:r w:rsidR="0095482E">
        <w:rPr>
          <w:sz w:val="44"/>
          <w:szCs w:val="14"/>
        </w:rPr>
        <w:t>EKPROLASI PARALELISME DASAR</w:t>
      </w:r>
    </w:p>
    <w:p w14:paraId="227B9B63" w14:textId="31410F3B" w:rsidR="00C6554A" w:rsidRPr="00D5413C" w:rsidRDefault="000D2B02" w:rsidP="00C6554A">
      <w:pPr>
        <w:pStyle w:val="Subtitle"/>
      </w:pPr>
      <w:r w:rsidRPr="00052949">
        <w:rPr>
          <w:sz w:val="16"/>
          <w:szCs w:val="16"/>
        </w:rPr>
        <w:t>Speedup Analysis dengan Thread Sederhana</w:t>
      </w:r>
    </w:p>
    <w:p w14:paraId="7B04D9B6" w14:textId="0D31683C" w:rsidR="00C6554A" w:rsidRDefault="002A0847" w:rsidP="00C6554A">
      <w:pPr>
        <w:pStyle w:val="ContactInfo"/>
      </w:pPr>
      <w:r>
        <w:t>Fajira Zahara</w:t>
      </w:r>
      <w:r w:rsidR="00C6554A">
        <w:t xml:space="preserve"> | </w:t>
      </w:r>
      <w:proofErr w:type="spellStart"/>
      <w:r w:rsidR="00966138">
        <w:t>Komputasi</w:t>
      </w:r>
      <w:proofErr w:type="spellEnd"/>
      <w:r w:rsidR="00966138">
        <w:t xml:space="preserve"> </w:t>
      </w:r>
      <w:proofErr w:type="spellStart"/>
      <w:r w:rsidR="00966138">
        <w:t>Paralel</w:t>
      </w:r>
      <w:proofErr w:type="spellEnd"/>
      <w:r w:rsidR="00966138">
        <w:t xml:space="preserve"> dan </w:t>
      </w:r>
      <w:proofErr w:type="spellStart"/>
      <w:r w:rsidR="00966138">
        <w:t>Terdistribusi</w:t>
      </w:r>
      <w:proofErr w:type="spellEnd"/>
      <w:r w:rsidR="00C6554A">
        <w:t xml:space="preserve"> |</w:t>
      </w:r>
      <w:r w:rsidR="00C6554A" w:rsidRPr="00D5413C">
        <w:t xml:space="preserve"> </w:t>
      </w:r>
      <w:r w:rsidR="0061217B">
        <w:t>30 April</w:t>
      </w:r>
      <w:r w:rsidR="00966138">
        <w:t xml:space="preserve"> 2026</w:t>
      </w:r>
      <w:r w:rsidR="00C6554A">
        <w:br w:type="page"/>
      </w:r>
    </w:p>
    <w:p w14:paraId="04211687" w14:textId="595AACDE" w:rsidR="00C6554A" w:rsidRDefault="00966138" w:rsidP="00C6554A">
      <w:pPr>
        <w:pStyle w:val="Heading1"/>
      </w:pPr>
      <w:r>
        <w:lastRenderedPageBreak/>
        <w:t xml:space="preserve">Data </w:t>
      </w:r>
      <w:proofErr w:type="spellStart"/>
      <w:r>
        <w:t>Mahasiswa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501"/>
      </w:tblGrid>
      <w:tr w:rsidR="00966138" w14:paraId="08163393" w14:textId="77777777" w:rsidTr="00966138">
        <w:tc>
          <w:tcPr>
            <w:tcW w:w="1129" w:type="dxa"/>
          </w:tcPr>
          <w:p w14:paraId="0680CE0E" w14:textId="289F0AAB" w:rsidR="00966138" w:rsidRPr="002A0847" w:rsidRDefault="0096613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Nama:</w:t>
            </w:r>
          </w:p>
        </w:tc>
        <w:tc>
          <w:tcPr>
            <w:tcW w:w="7501" w:type="dxa"/>
          </w:tcPr>
          <w:p w14:paraId="166DA9C2" w14:textId="21BA3E49" w:rsidR="00966138" w:rsidRPr="002A0847" w:rsidRDefault="0090439B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Fajira Zahara</w:t>
            </w:r>
          </w:p>
        </w:tc>
      </w:tr>
      <w:tr w:rsidR="00966138" w14:paraId="228EB9B0" w14:textId="77777777" w:rsidTr="00966138">
        <w:tc>
          <w:tcPr>
            <w:tcW w:w="1129" w:type="dxa"/>
          </w:tcPr>
          <w:p w14:paraId="56C53570" w14:textId="6468EED3" w:rsidR="00966138" w:rsidRPr="002A0847" w:rsidRDefault="0096613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NIM:</w:t>
            </w:r>
          </w:p>
        </w:tc>
        <w:tc>
          <w:tcPr>
            <w:tcW w:w="7501" w:type="dxa"/>
          </w:tcPr>
          <w:p w14:paraId="669FFBE0" w14:textId="20F9FC9A" w:rsidR="00966138" w:rsidRPr="002A0847" w:rsidRDefault="0090439B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24343033</w:t>
            </w:r>
          </w:p>
        </w:tc>
      </w:tr>
      <w:tr w:rsidR="00966138" w14:paraId="03F9CBD7" w14:textId="77777777" w:rsidTr="00966138">
        <w:tc>
          <w:tcPr>
            <w:tcW w:w="1129" w:type="dxa"/>
          </w:tcPr>
          <w:p w14:paraId="58764B56" w14:textId="772F15EC" w:rsidR="00966138" w:rsidRPr="002A0847" w:rsidRDefault="0096613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Kelas:</w:t>
            </w:r>
          </w:p>
        </w:tc>
        <w:tc>
          <w:tcPr>
            <w:tcW w:w="7501" w:type="dxa"/>
          </w:tcPr>
          <w:p w14:paraId="4D34F723" w14:textId="32363DC0" w:rsidR="00966138" w:rsidRPr="002A0847" w:rsidRDefault="0090439B" w:rsidP="00966138">
            <w:pPr>
              <w:rPr>
                <w:color w:val="auto"/>
              </w:rPr>
            </w:pPr>
            <w:hyperlink r:id="rId14" w:history="1">
              <w:r w:rsidRPr="002A0847">
                <w:rPr>
                  <w:rStyle w:val="Hyperlink"/>
                  <w:color w:val="auto"/>
                  <w:u w:val="none"/>
                </w:rPr>
                <w:t>202523430063</w:t>
              </w:r>
            </w:hyperlink>
          </w:p>
        </w:tc>
      </w:tr>
    </w:tbl>
    <w:p w14:paraId="7457F62A" w14:textId="18BC8917" w:rsidR="00C6554A" w:rsidRPr="00966138" w:rsidRDefault="00966138" w:rsidP="00966138">
      <w:pPr>
        <w:pStyle w:val="Heading1"/>
      </w:pPr>
      <w:r>
        <w:t xml:space="preserve">Hasil </w:t>
      </w:r>
      <w:proofErr w:type="spellStart"/>
      <w:r>
        <w:t>Implementasi</w:t>
      </w:r>
      <w:proofErr w:type="spellEnd"/>
    </w:p>
    <w:p w14:paraId="0F5D94FB" w14:textId="7C07C7E6" w:rsidR="00966138" w:rsidRDefault="00966138" w:rsidP="00966138">
      <w:pPr>
        <w:pStyle w:val="Heading2"/>
      </w:pPr>
      <w:r>
        <w:t>Program Serial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650"/>
      </w:tblGrid>
      <w:tr w:rsidR="00CE0D48" w14:paraId="317BB0A5" w14:textId="77777777" w:rsidTr="00CE0D48">
        <w:tc>
          <w:tcPr>
            <w:tcW w:w="1980" w:type="dxa"/>
          </w:tcPr>
          <w:p w14:paraId="54F35A46" w14:textId="2C451E73" w:rsidR="00CE0D48" w:rsidRPr="002A0847" w:rsidRDefault="00CE0D4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 xml:space="preserve">Waktu </w:t>
            </w:r>
            <w:proofErr w:type="spellStart"/>
            <w:r w:rsidRPr="002A0847">
              <w:rPr>
                <w:color w:val="auto"/>
              </w:rPr>
              <w:t>eksekusi</w:t>
            </w:r>
            <w:proofErr w:type="spellEnd"/>
            <w:r w:rsidRPr="002A0847">
              <w:rPr>
                <w:color w:val="auto"/>
              </w:rPr>
              <w:t>:</w:t>
            </w:r>
          </w:p>
        </w:tc>
        <w:tc>
          <w:tcPr>
            <w:tcW w:w="6650" w:type="dxa"/>
          </w:tcPr>
          <w:p w14:paraId="2798F1A9" w14:textId="6A9ACBBF" w:rsidR="00CE0D48" w:rsidRPr="002A0847" w:rsidRDefault="0090439B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 xml:space="preserve">0.5561 </w:t>
            </w:r>
            <w:proofErr w:type="spellStart"/>
            <w:r w:rsidRPr="002A0847">
              <w:rPr>
                <w:color w:val="auto"/>
              </w:rPr>
              <w:t>detik</w:t>
            </w:r>
            <w:proofErr w:type="spellEnd"/>
          </w:p>
        </w:tc>
      </w:tr>
      <w:tr w:rsidR="00CE0D48" w14:paraId="57C9FE01" w14:textId="77777777" w:rsidTr="00CE0D48">
        <w:tc>
          <w:tcPr>
            <w:tcW w:w="1980" w:type="dxa"/>
          </w:tcPr>
          <w:p w14:paraId="6CBA4554" w14:textId="7AC7408F" w:rsidR="00CE0D48" w:rsidRPr="002A0847" w:rsidRDefault="00CE0D4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Hasil π:</w:t>
            </w:r>
          </w:p>
        </w:tc>
        <w:tc>
          <w:tcPr>
            <w:tcW w:w="6650" w:type="dxa"/>
          </w:tcPr>
          <w:p w14:paraId="2B72378E" w14:textId="7AAA6FE0" w:rsidR="00CE0D48" w:rsidRPr="002A0847" w:rsidRDefault="0090439B" w:rsidP="00FD2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ID" w:eastAsia="id-ID"/>
              </w:rPr>
            </w:pPr>
            <w:r w:rsidRPr="002A0847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ID" w:eastAsia="id-ID"/>
              </w:rPr>
              <w:t>3.144264</w:t>
            </w:r>
          </w:p>
        </w:tc>
      </w:tr>
      <w:tr w:rsidR="0090439B" w14:paraId="5095BE23" w14:textId="77777777" w:rsidTr="00CE0D48">
        <w:tc>
          <w:tcPr>
            <w:tcW w:w="1980" w:type="dxa"/>
          </w:tcPr>
          <w:p w14:paraId="3806BD59" w14:textId="51338DB2" w:rsidR="0090439B" w:rsidRPr="002A0847" w:rsidRDefault="0090439B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 xml:space="preserve">Nilai </w:t>
            </w:r>
            <w:proofErr w:type="spellStart"/>
            <w:r w:rsidRPr="002A0847">
              <w:rPr>
                <w:color w:val="auto"/>
              </w:rPr>
              <w:t>asli</w:t>
            </w:r>
            <w:proofErr w:type="spellEnd"/>
            <w:r w:rsidRPr="002A0847">
              <w:rPr>
                <w:color w:val="auto"/>
              </w:rPr>
              <w:t xml:space="preserve"> π:</w:t>
            </w:r>
          </w:p>
        </w:tc>
        <w:tc>
          <w:tcPr>
            <w:tcW w:w="6650" w:type="dxa"/>
          </w:tcPr>
          <w:p w14:paraId="759AD978" w14:textId="0F5344C9" w:rsidR="0090439B" w:rsidRPr="002A0847" w:rsidRDefault="0090439B" w:rsidP="00FD2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ID" w:eastAsia="id-ID"/>
              </w:rPr>
            </w:pPr>
            <w:r w:rsidRPr="002A0847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ID" w:eastAsia="id-ID"/>
              </w:rPr>
              <w:t>3.141592653589793</w:t>
            </w:r>
          </w:p>
        </w:tc>
      </w:tr>
    </w:tbl>
    <w:p w14:paraId="0261DE10" w14:textId="00CC4BBC" w:rsidR="00966138" w:rsidRDefault="00966138" w:rsidP="00966138">
      <w:pPr>
        <w:pStyle w:val="Heading2"/>
      </w:pPr>
      <w:r>
        <w:t xml:space="preserve">Program </w:t>
      </w:r>
      <w:proofErr w:type="spellStart"/>
      <w:r>
        <w:t>Paralel</w:t>
      </w:r>
      <w:proofErr w:type="spellEnd"/>
      <w:r w:rsidR="001F0934">
        <w:t xml:space="preserve"> </w:t>
      </w:r>
      <w:proofErr w:type="spellStart"/>
      <w:r w:rsidR="001F0934">
        <w:t>Multi</w:t>
      </w:r>
      <w:r w:rsidR="00C3112B">
        <w:t>p</w:t>
      </w:r>
      <w:r w:rsidR="001F0934">
        <w:t>roses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66138" w14:paraId="218E1103" w14:textId="77777777" w:rsidTr="00966138">
        <w:tc>
          <w:tcPr>
            <w:tcW w:w="2157" w:type="dxa"/>
          </w:tcPr>
          <w:p w14:paraId="3F0E21B2" w14:textId="0C1F725C" w:rsidR="00966138" w:rsidRPr="002A0847" w:rsidRDefault="00CE0D48" w:rsidP="00966138">
            <w:pPr>
              <w:rPr>
                <w:color w:val="auto"/>
              </w:rPr>
            </w:pPr>
            <w:proofErr w:type="spellStart"/>
            <w:r w:rsidRPr="002A0847">
              <w:rPr>
                <w:color w:val="auto"/>
              </w:rPr>
              <w:t>Jumlah</w:t>
            </w:r>
            <w:proofErr w:type="spellEnd"/>
            <w:r w:rsidRPr="002A0847">
              <w:rPr>
                <w:color w:val="auto"/>
              </w:rPr>
              <w:t xml:space="preserve"> </w:t>
            </w:r>
            <w:r w:rsidR="00BB122E" w:rsidRPr="002A0847">
              <w:rPr>
                <w:color w:val="auto"/>
              </w:rPr>
              <w:t>Proses</w:t>
            </w:r>
          </w:p>
        </w:tc>
        <w:tc>
          <w:tcPr>
            <w:tcW w:w="2157" w:type="dxa"/>
          </w:tcPr>
          <w:p w14:paraId="1C2F7040" w14:textId="7A31134C" w:rsidR="00966138" w:rsidRPr="002A0847" w:rsidRDefault="00CE0D4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Waktu (</w:t>
            </w:r>
            <w:proofErr w:type="spellStart"/>
            <w:r w:rsidRPr="002A0847">
              <w:rPr>
                <w:color w:val="auto"/>
              </w:rPr>
              <w:t>detik</w:t>
            </w:r>
            <w:proofErr w:type="spellEnd"/>
            <w:r w:rsidRPr="002A0847">
              <w:rPr>
                <w:color w:val="auto"/>
              </w:rPr>
              <w:t>)</w:t>
            </w:r>
          </w:p>
        </w:tc>
        <w:tc>
          <w:tcPr>
            <w:tcW w:w="2158" w:type="dxa"/>
          </w:tcPr>
          <w:p w14:paraId="62F1FEC5" w14:textId="4FB6F9B1" w:rsidR="00966138" w:rsidRPr="002A0847" w:rsidRDefault="00CE0D4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Speedup</w:t>
            </w:r>
          </w:p>
        </w:tc>
        <w:tc>
          <w:tcPr>
            <w:tcW w:w="2158" w:type="dxa"/>
          </w:tcPr>
          <w:p w14:paraId="78C7BC41" w14:textId="174CF7E0" w:rsidR="00966138" w:rsidRPr="002A0847" w:rsidRDefault="00CE0D4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Efficiency</w:t>
            </w:r>
          </w:p>
        </w:tc>
      </w:tr>
      <w:tr w:rsidR="00966138" w14:paraId="271875E2" w14:textId="77777777" w:rsidTr="00966138">
        <w:tc>
          <w:tcPr>
            <w:tcW w:w="2157" w:type="dxa"/>
          </w:tcPr>
          <w:p w14:paraId="622F5C41" w14:textId="57F1CD4A" w:rsidR="00966138" w:rsidRPr="002A0847" w:rsidRDefault="00CE0D4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1</w:t>
            </w:r>
          </w:p>
        </w:tc>
        <w:tc>
          <w:tcPr>
            <w:tcW w:w="2157" w:type="dxa"/>
          </w:tcPr>
          <w:p w14:paraId="4DF32458" w14:textId="47610ED9" w:rsidR="00966138" w:rsidRPr="002A0847" w:rsidRDefault="0090439B" w:rsidP="0068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="Courier New"/>
                <w:color w:val="auto"/>
                <w:sz w:val="20"/>
                <w:szCs w:val="20"/>
                <w:lang w:val="en-ID" w:eastAsia="id-ID"/>
              </w:rPr>
            </w:pPr>
            <w:r w:rsidRPr="002A0847">
              <w:rPr>
                <w:rFonts w:asciiTheme="majorHAnsi" w:eastAsia="Times New Roman" w:hAnsiTheme="majorHAnsi" w:cs="Courier New"/>
                <w:color w:val="auto"/>
                <w:sz w:val="20"/>
                <w:szCs w:val="20"/>
                <w:lang w:val="en-ID" w:eastAsia="id-ID"/>
              </w:rPr>
              <w:t>5.8059</w:t>
            </w:r>
          </w:p>
        </w:tc>
        <w:tc>
          <w:tcPr>
            <w:tcW w:w="2158" w:type="dxa"/>
          </w:tcPr>
          <w:p w14:paraId="03C6320B" w14:textId="6D4966C1" w:rsidR="00966138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0.0958</w:t>
            </w:r>
          </w:p>
        </w:tc>
        <w:tc>
          <w:tcPr>
            <w:tcW w:w="2158" w:type="dxa"/>
          </w:tcPr>
          <w:p w14:paraId="657A7CF3" w14:textId="52AC5ED9" w:rsidR="00966138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0.0958</w:t>
            </w:r>
          </w:p>
        </w:tc>
      </w:tr>
      <w:tr w:rsidR="00966138" w14:paraId="73B52B62" w14:textId="77777777" w:rsidTr="00966138">
        <w:tc>
          <w:tcPr>
            <w:tcW w:w="2157" w:type="dxa"/>
          </w:tcPr>
          <w:p w14:paraId="706F1F63" w14:textId="725D7BC7" w:rsidR="00966138" w:rsidRPr="002A0847" w:rsidRDefault="00CE0D4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2</w:t>
            </w:r>
          </w:p>
        </w:tc>
        <w:tc>
          <w:tcPr>
            <w:tcW w:w="2157" w:type="dxa"/>
          </w:tcPr>
          <w:p w14:paraId="72141352" w14:textId="59ADA1FE" w:rsidR="00966138" w:rsidRPr="002A0847" w:rsidRDefault="0090439B" w:rsidP="00966138">
            <w:pPr>
              <w:rPr>
                <w:color w:val="auto"/>
                <w:lang w:val="en-ID"/>
              </w:rPr>
            </w:pPr>
            <w:r w:rsidRPr="002A0847">
              <w:rPr>
                <w:color w:val="auto"/>
                <w:lang w:val="en-ID"/>
              </w:rPr>
              <w:t>3.296</w:t>
            </w:r>
          </w:p>
        </w:tc>
        <w:tc>
          <w:tcPr>
            <w:tcW w:w="2158" w:type="dxa"/>
          </w:tcPr>
          <w:p w14:paraId="07362276" w14:textId="6464599E" w:rsidR="00966138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0.1688</w:t>
            </w:r>
          </w:p>
        </w:tc>
        <w:tc>
          <w:tcPr>
            <w:tcW w:w="2158" w:type="dxa"/>
          </w:tcPr>
          <w:p w14:paraId="42D4AB1C" w14:textId="0D68FAE4" w:rsidR="00966138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0.0844</w:t>
            </w:r>
          </w:p>
        </w:tc>
      </w:tr>
      <w:tr w:rsidR="00966138" w14:paraId="74009984" w14:textId="77777777" w:rsidTr="00966138">
        <w:tc>
          <w:tcPr>
            <w:tcW w:w="2157" w:type="dxa"/>
          </w:tcPr>
          <w:p w14:paraId="084E431E" w14:textId="076270B7" w:rsidR="00966138" w:rsidRPr="002A0847" w:rsidRDefault="00CE0D4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4</w:t>
            </w:r>
          </w:p>
        </w:tc>
        <w:tc>
          <w:tcPr>
            <w:tcW w:w="2157" w:type="dxa"/>
          </w:tcPr>
          <w:p w14:paraId="3D719AC2" w14:textId="3699835A" w:rsidR="00966138" w:rsidRPr="002A0847" w:rsidRDefault="0090439B" w:rsidP="00966138">
            <w:pPr>
              <w:rPr>
                <w:color w:val="auto"/>
                <w:lang w:val="en-ID"/>
              </w:rPr>
            </w:pPr>
            <w:r w:rsidRPr="002A0847">
              <w:rPr>
                <w:color w:val="auto"/>
                <w:lang w:val="en-ID"/>
              </w:rPr>
              <w:t>1.8847</w:t>
            </w:r>
          </w:p>
        </w:tc>
        <w:tc>
          <w:tcPr>
            <w:tcW w:w="2158" w:type="dxa"/>
          </w:tcPr>
          <w:p w14:paraId="4A4ADB8B" w14:textId="194AB8FB" w:rsidR="00966138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0.2951</w:t>
            </w:r>
          </w:p>
        </w:tc>
        <w:tc>
          <w:tcPr>
            <w:tcW w:w="2158" w:type="dxa"/>
          </w:tcPr>
          <w:p w14:paraId="34D53FE2" w14:textId="743CC7EE" w:rsidR="00966138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0.0738</w:t>
            </w:r>
          </w:p>
        </w:tc>
      </w:tr>
      <w:tr w:rsidR="00966138" w14:paraId="583D7AD7" w14:textId="77777777" w:rsidTr="00966138">
        <w:tc>
          <w:tcPr>
            <w:tcW w:w="2157" w:type="dxa"/>
          </w:tcPr>
          <w:p w14:paraId="560E43AE" w14:textId="668AD3DA" w:rsidR="00966138" w:rsidRPr="002A0847" w:rsidRDefault="00CE0D48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8</w:t>
            </w:r>
          </w:p>
        </w:tc>
        <w:tc>
          <w:tcPr>
            <w:tcW w:w="2157" w:type="dxa"/>
          </w:tcPr>
          <w:p w14:paraId="7C47453F" w14:textId="10D8A286" w:rsidR="00966138" w:rsidRPr="002A0847" w:rsidRDefault="0090439B" w:rsidP="00966138">
            <w:pPr>
              <w:rPr>
                <w:color w:val="auto"/>
                <w:lang w:val="en-ID"/>
              </w:rPr>
            </w:pPr>
            <w:r w:rsidRPr="002A0847">
              <w:rPr>
                <w:color w:val="auto"/>
                <w:lang w:val="en-ID"/>
              </w:rPr>
              <w:t>1.1466</w:t>
            </w:r>
          </w:p>
        </w:tc>
        <w:tc>
          <w:tcPr>
            <w:tcW w:w="2158" w:type="dxa"/>
          </w:tcPr>
          <w:p w14:paraId="55387653" w14:textId="0454276C" w:rsidR="00966138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0.4853</w:t>
            </w:r>
          </w:p>
        </w:tc>
        <w:tc>
          <w:tcPr>
            <w:tcW w:w="2158" w:type="dxa"/>
          </w:tcPr>
          <w:p w14:paraId="7220327B" w14:textId="19106FFA" w:rsidR="00966138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0.0607</w:t>
            </w:r>
          </w:p>
        </w:tc>
      </w:tr>
      <w:tr w:rsidR="00C15E2E" w14:paraId="56F965A8" w14:textId="77777777" w:rsidTr="00966138">
        <w:tc>
          <w:tcPr>
            <w:tcW w:w="2157" w:type="dxa"/>
          </w:tcPr>
          <w:p w14:paraId="6F795633" w14:textId="5D7F3F06" w:rsidR="00C15E2E" w:rsidRPr="002A0847" w:rsidRDefault="00C15E2E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16</w:t>
            </w:r>
          </w:p>
        </w:tc>
        <w:tc>
          <w:tcPr>
            <w:tcW w:w="2157" w:type="dxa"/>
          </w:tcPr>
          <w:p w14:paraId="1CECD29F" w14:textId="58FE9401" w:rsidR="00C15E2E" w:rsidRPr="002A0847" w:rsidRDefault="0090439B" w:rsidP="00966138">
            <w:pPr>
              <w:rPr>
                <w:color w:val="auto"/>
                <w:lang w:val="en-ID"/>
              </w:rPr>
            </w:pPr>
            <w:r w:rsidRPr="002A0847">
              <w:rPr>
                <w:color w:val="auto"/>
                <w:lang w:val="en-ID"/>
              </w:rPr>
              <w:t>1.0563</w:t>
            </w:r>
          </w:p>
        </w:tc>
        <w:tc>
          <w:tcPr>
            <w:tcW w:w="2158" w:type="dxa"/>
          </w:tcPr>
          <w:p w14:paraId="4458ED69" w14:textId="2139D937" w:rsidR="00C15E2E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0.5267</w:t>
            </w:r>
          </w:p>
        </w:tc>
        <w:tc>
          <w:tcPr>
            <w:tcW w:w="2158" w:type="dxa"/>
          </w:tcPr>
          <w:p w14:paraId="2298B235" w14:textId="7DBD1514" w:rsidR="00C15E2E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0.0329</w:t>
            </w:r>
          </w:p>
        </w:tc>
      </w:tr>
      <w:tr w:rsidR="00C15E2E" w14:paraId="1CC41EB5" w14:textId="77777777" w:rsidTr="00966138">
        <w:tc>
          <w:tcPr>
            <w:tcW w:w="2157" w:type="dxa"/>
          </w:tcPr>
          <w:p w14:paraId="00512580" w14:textId="569B759B" w:rsidR="00C15E2E" w:rsidRPr="002A0847" w:rsidRDefault="00C15E2E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32</w:t>
            </w:r>
          </w:p>
        </w:tc>
        <w:tc>
          <w:tcPr>
            <w:tcW w:w="2157" w:type="dxa"/>
          </w:tcPr>
          <w:p w14:paraId="441857C5" w14:textId="2B076E73" w:rsidR="00C15E2E" w:rsidRPr="002A0847" w:rsidRDefault="0090439B" w:rsidP="00966138">
            <w:pPr>
              <w:rPr>
                <w:color w:val="auto"/>
                <w:lang w:val="en-ID"/>
              </w:rPr>
            </w:pPr>
            <w:r w:rsidRPr="002A0847">
              <w:rPr>
                <w:color w:val="auto"/>
                <w:lang w:val="en-ID"/>
              </w:rPr>
              <w:t>1.200</w:t>
            </w:r>
          </w:p>
        </w:tc>
        <w:tc>
          <w:tcPr>
            <w:tcW w:w="2158" w:type="dxa"/>
          </w:tcPr>
          <w:p w14:paraId="74EC0A37" w14:textId="1DA94932" w:rsidR="00C15E2E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0.4634</w:t>
            </w:r>
          </w:p>
        </w:tc>
        <w:tc>
          <w:tcPr>
            <w:tcW w:w="2158" w:type="dxa"/>
          </w:tcPr>
          <w:p w14:paraId="1E50CC8E" w14:textId="604BFD2C" w:rsidR="00C15E2E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0.0145</w:t>
            </w:r>
          </w:p>
        </w:tc>
      </w:tr>
      <w:tr w:rsidR="00C15E2E" w14:paraId="4AD28FFB" w14:textId="77777777" w:rsidTr="00966138">
        <w:tc>
          <w:tcPr>
            <w:tcW w:w="2157" w:type="dxa"/>
          </w:tcPr>
          <w:p w14:paraId="1573B747" w14:textId="675B4DE9" w:rsidR="00C15E2E" w:rsidRPr="002A0847" w:rsidRDefault="0090439B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64</w:t>
            </w:r>
          </w:p>
        </w:tc>
        <w:tc>
          <w:tcPr>
            <w:tcW w:w="2157" w:type="dxa"/>
          </w:tcPr>
          <w:p w14:paraId="134AD891" w14:textId="24CE77AA" w:rsidR="00C15E2E" w:rsidRPr="002A0847" w:rsidRDefault="0090439B" w:rsidP="00966138">
            <w:pPr>
              <w:rPr>
                <w:color w:val="auto"/>
                <w:lang w:val="en-ID"/>
              </w:rPr>
            </w:pPr>
            <w:r w:rsidRPr="002A0847">
              <w:rPr>
                <w:color w:val="auto"/>
                <w:lang w:val="en-ID"/>
              </w:rPr>
              <w:t>1.4478</w:t>
            </w:r>
          </w:p>
        </w:tc>
        <w:tc>
          <w:tcPr>
            <w:tcW w:w="2158" w:type="dxa"/>
          </w:tcPr>
          <w:p w14:paraId="3962E7E0" w14:textId="43EE3221" w:rsidR="00C15E2E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0.3843</w:t>
            </w:r>
          </w:p>
        </w:tc>
        <w:tc>
          <w:tcPr>
            <w:tcW w:w="2158" w:type="dxa"/>
          </w:tcPr>
          <w:p w14:paraId="226654DE" w14:textId="0899C767" w:rsidR="00C15E2E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0.0060</w:t>
            </w:r>
          </w:p>
        </w:tc>
      </w:tr>
      <w:tr w:rsidR="0090439B" w14:paraId="01473A63" w14:textId="77777777" w:rsidTr="002A0847">
        <w:trPr>
          <w:trHeight w:val="70"/>
        </w:trPr>
        <w:tc>
          <w:tcPr>
            <w:tcW w:w="2157" w:type="dxa"/>
          </w:tcPr>
          <w:p w14:paraId="3503458E" w14:textId="3A4A6245" w:rsidR="0090439B" w:rsidRPr="002A0847" w:rsidRDefault="0090439B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128</w:t>
            </w:r>
          </w:p>
        </w:tc>
        <w:tc>
          <w:tcPr>
            <w:tcW w:w="2157" w:type="dxa"/>
          </w:tcPr>
          <w:p w14:paraId="599018CC" w14:textId="69E76E0C" w:rsidR="0090439B" w:rsidRPr="002A0847" w:rsidRDefault="0090439B" w:rsidP="00966138">
            <w:pPr>
              <w:rPr>
                <w:color w:val="auto"/>
                <w:lang w:val="en-ID"/>
              </w:rPr>
            </w:pPr>
            <w:r w:rsidRPr="002A0847">
              <w:rPr>
                <w:color w:val="auto"/>
                <w:lang w:val="en-ID"/>
              </w:rPr>
              <w:t>2.2182</w:t>
            </w:r>
          </w:p>
        </w:tc>
        <w:tc>
          <w:tcPr>
            <w:tcW w:w="2158" w:type="dxa"/>
          </w:tcPr>
          <w:p w14:paraId="08143D81" w14:textId="1E4F5731" w:rsidR="0090439B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0.2507</w:t>
            </w:r>
          </w:p>
        </w:tc>
        <w:tc>
          <w:tcPr>
            <w:tcW w:w="2158" w:type="dxa"/>
          </w:tcPr>
          <w:p w14:paraId="0B8826DA" w14:textId="186B9608" w:rsidR="0090439B" w:rsidRPr="002A0847" w:rsidRDefault="00C74799" w:rsidP="00966138">
            <w:pPr>
              <w:rPr>
                <w:color w:val="auto"/>
              </w:rPr>
            </w:pPr>
            <w:r w:rsidRPr="002A0847">
              <w:rPr>
                <w:color w:val="auto"/>
              </w:rPr>
              <w:t>0.0020</w:t>
            </w:r>
          </w:p>
        </w:tc>
      </w:tr>
    </w:tbl>
    <w:p w14:paraId="53978305" w14:textId="7F1249A4" w:rsidR="00CE0D48" w:rsidRDefault="00CE0D48" w:rsidP="00966138">
      <w:pPr>
        <w:pStyle w:val="Heading1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0C3C5069" w14:textId="3E571244" w:rsidR="00CE0D48" w:rsidRPr="002A0847" w:rsidRDefault="00CE0D48" w:rsidP="00CE0D48">
      <w:pPr>
        <w:rPr>
          <w:color w:val="auto"/>
        </w:rPr>
      </w:pPr>
      <w:proofErr w:type="spellStart"/>
      <w:r w:rsidRPr="002A0847">
        <w:rPr>
          <w:color w:val="auto"/>
        </w:rPr>
        <w:t>Sertakan</w:t>
      </w:r>
      <w:proofErr w:type="spellEnd"/>
      <w:r w:rsidRPr="002A0847">
        <w:rPr>
          <w:color w:val="auto"/>
        </w:rPr>
        <w:t xml:space="preserve"> screenshot </w:t>
      </w:r>
      <w:proofErr w:type="spellStart"/>
      <w:r w:rsidRPr="002A0847">
        <w:rPr>
          <w:color w:val="auto"/>
        </w:rPr>
        <w:t>grafik</w:t>
      </w:r>
      <w:proofErr w:type="spellEnd"/>
      <w:r w:rsidRPr="002A0847">
        <w:rPr>
          <w:color w:val="auto"/>
        </w:rPr>
        <w:t xml:space="preserve"> yang </w:t>
      </w:r>
      <w:proofErr w:type="spellStart"/>
      <w:r w:rsidRPr="002A0847">
        <w:rPr>
          <w:color w:val="auto"/>
        </w:rPr>
        <w:t>dibuat</w:t>
      </w:r>
      <w:proofErr w:type="spellEnd"/>
      <w:r w:rsidR="00203F03" w:rsidRPr="002A0847">
        <w:rPr>
          <w:color w:val="auto"/>
        </w:rPr>
        <w:t xml:space="preserve"> </w:t>
      </w:r>
      <w:proofErr w:type="spellStart"/>
      <w:r w:rsidR="00203F03" w:rsidRPr="002A0847">
        <w:rPr>
          <w:color w:val="auto"/>
        </w:rPr>
        <w:t>untuk</w:t>
      </w:r>
      <w:proofErr w:type="spellEnd"/>
      <w:r w:rsidR="00203F03" w:rsidRPr="002A0847">
        <w:rPr>
          <w:color w:val="auto"/>
        </w:rPr>
        <w:t xml:space="preserve"> </w:t>
      </w:r>
      <w:proofErr w:type="spellStart"/>
      <w:r w:rsidR="00203F03" w:rsidRPr="002A0847">
        <w:rPr>
          <w:color w:val="auto"/>
        </w:rPr>
        <w:t>kedua</w:t>
      </w:r>
      <w:proofErr w:type="spellEnd"/>
      <w:r w:rsidR="00203F03" w:rsidRPr="002A0847">
        <w:rPr>
          <w:color w:val="auto"/>
        </w:rPr>
        <w:t xml:space="preserve"> </w:t>
      </w:r>
      <w:proofErr w:type="spellStart"/>
      <w:r w:rsidR="00203F03" w:rsidRPr="002A0847">
        <w:rPr>
          <w:color w:val="auto"/>
        </w:rPr>
        <w:t>hasil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E0D48" w14:paraId="3266C013" w14:textId="77777777" w:rsidTr="00CE0D48">
        <w:tc>
          <w:tcPr>
            <w:tcW w:w="8630" w:type="dxa"/>
          </w:tcPr>
          <w:p w14:paraId="680C13F6" w14:textId="5E80B047" w:rsidR="00CE0D48" w:rsidRDefault="007E702D" w:rsidP="007E702D">
            <w:pPr>
              <w:pStyle w:val="NormalWeb"/>
            </w:pPr>
            <w:r w:rsidRPr="007E702D">
              <w:rPr>
                <w:noProof/>
              </w:rPr>
              <w:drawing>
                <wp:inline distT="0" distB="0" distL="0" distR="0" wp14:anchorId="5252566B" wp14:editId="65B15116">
                  <wp:extent cx="3949160" cy="2412000"/>
                  <wp:effectExtent l="0" t="0" r="0" b="7620"/>
                  <wp:docPr id="1644441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4416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160" cy="24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D0E5C" w14:textId="515561D8" w:rsidR="00966138" w:rsidRDefault="00966138" w:rsidP="00966138">
      <w:pPr>
        <w:pStyle w:val="Heading1"/>
      </w:pPr>
      <w:proofErr w:type="spellStart"/>
      <w:r>
        <w:lastRenderedPageBreak/>
        <w:t>Analisis</w:t>
      </w:r>
      <w:proofErr w:type="spellEnd"/>
      <w:r>
        <w:t xml:space="preserve"> Hasil</w:t>
      </w:r>
    </w:p>
    <w:p w14:paraId="0101B987" w14:textId="03C788B1" w:rsidR="00966138" w:rsidRDefault="00966138" w:rsidP="00966138">
      <w:pPr>
        <w:pStyle w:val="Heading2"/>
      </w:pPr>
      <w:r>
        <w:t>Faktor Overhead</w:t>
      </w:r>
    </w:p>
    <w:p w14:paraId="18D38F32" w14:textId="6D559AC0" w:rsidR="00CE0D48" w:rsidRPr="002A0847" w:rsidRDefault="00CE0D48" w:rsidP="00CE0D48">
      <w:pPr>
        <w:rPr>
          <w:i/>
          <w:iCs/>
          <w:color w:val="auto"/>
        </w:rPr>
      </w:pPr>
      <w:proofErr w:type="spellStart"/>
      <w:r w:rsidRPr="002A0847">
        <w:rPr>
          <w:i/>
          <w:iCs/>
          <w:color w:val="auto"/>
        </w:rPr>
        <w:t>Jelaskan</w:t>
      </w:r>
      <w:proofErr w:type="spellEnd"/>
      <w:r w:rsidRPr="002A0847">
        <w:rPr>
          <w:i/>
          <w:iCs/>
          <w:color w:val="auto"/>
        </w:rPr>
        <w:t xml:space="preserve"> </w:t>
      </w:r>
      <w:proofErr w:type="spellStart"/>
      <w:r w:rsidRPr="002A0847">
        <w:rPr>
          <w:i/>
          <w:iCs/>
          <w:color w:val="auto"/>
        </w:rPr>
        <w:t>faktor-faktor</w:t>
      </w:r>
      <w:proofErr w:type="spellEnd"/>
      <w:r w:rsidRPr="002A0847">
        <w:rPr>
          <w:i/>
          <w:iCs/>
          <w:color w:val="auto"/>
        </w:rPr>
        <w:t xml:space="preserve"> yang </w:t>
      </w:r>
      <w:proofErr w:type="spellStart"/>
      <w:r w:rsidRPr="002A0847">
        <w:rPr>
          <w:i/>
          <w:iCs/>
          <w:color w:val="auto"/>
        </w:rPr>
        <w:t>menyebabkan</w:t>
      </w:r>
      <w:proofErr w:type="spellEnd"/>
      <w:r w:rsidRPr="002A0847">
        <w:rPr>
          <w:i/>
          <w:iCs/>
          <w:color w:val="auto"/>
        </w:rPr>
        <w:t xml:space="preserve"> speedup tidak ideal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E0D48" w:rsidRPr="002A0847" w14:paraId="6E714B55" w14:textId="77777777" w:rsidTr="00CE0D48">
        <w:tc>
          <w:tcPr>
            <w:tcW w:w="8630" w:type="dxa"/>
          </w:tcPr>
          <w:p w14:paraId="17B611AD" w14:textId="32F98189" w:rsidR="00CE0D48" w:rsidRPr="002A0847" w:rsidRDefault="00C74799" w:rsidP="00CE0D48">
            <w:pPr>
              <w:rPr>
                <w:color w:val="auto"/>
              </w:rPr>
            </w:pPr>
            <w:proofErr w:type="spellStart"/>
            <w:r w:rsidRPr="002A0847">
              <w:rPr>
                <w:color w:val="auto"/>
              </w:rPr>
              <w:t>Beberapa</w:t>
            </w:r>
            <w:proofErr w:type="spellEnd"/>
            <w:r w:rsidRPr="002A0847">
              <w:rPr>
                <w:color w:val="auto"/>
              </w:rPr>
              <w:t xml:space="preserve"> factor yang </w:t>
            </w:r>
            <w:proofErr w:type="spellStart"/>
            <w:r w:rsidRPr="002A0847">
              <w:rPr>
                <w:color w:val="auto"/>
              </w:rPr>
              <w:t>menyebabkan</w:t>
            </w:r>
            <w:proofErr w:type="spellEnd"/>
            <w:r w:rsidRPr="002A0847">
              <w:rPr>
                <w:color w:val="auto"/>
              </w:rPr>
              <w:t xml:space="preserve"> speedup </w:t>
            </w:r>
            <w:proofErr w:type="spellStart"/>
            <w:r w:rsidRPr="002A0847">
              <w:rPr>
                <w:color w:val="auto"/>
              </w:rPr>
              <w:t>tidak</w:t>
            </w:r>
            <w:proofErr w:type="spellEnd"/>
            <w:r w:rsidRPr="002A0847">
              <w:rPr>
                <w:color w:val="auto"/>
              </w:rPr>
              <w:t xml:space="preserve"> ideal </w:t>
            </w:r>
            <w:proofErr w:type="spellStart"/>
            <w:r w:rsidRPr="002A0847">
              <w:rPr>
                <w:color w:val="auto"/>
              </w:rPr>
              <w:t>antara</w:t>
            </w:r>
            <w:proofErr w:type="spellEnd"/>
            <w:r w:rsidRPr="002A0847">
              <w:rPr>
                <w:color w:val="auto"/>
              </w:rPr>
              <w:t xml:space="preserve"> lain </w:t>
            </w:r>
            <w:proofErr w:type="spellStart"/>
            <w:r w:rsidRPr="002A0847">
              <w:rPr>
                <w:color w:val="auto"/>
              </w:rPr>
              <w:t>yaitu</w:t>
            </w:r>
            <w:proofErr w:type="spellEnd"/>
            <w:r w:rsidRPr="002A0847">
              <w:rPr>
                <w:color w:val="auto"/>
              </w:rPr>
              <w:t>:</w:t>
            </w:r>
          </w:p>
          <w:p w14:paraId="79A370F5" w14:textId="5B6BA9E1" w:rsidR="00C74799" w:rsidRPr="002A0847" w:rsidRDefault="00CF1400" w:rsidP="002A084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auto"/>
              </w:rPr>
            </w:pPr>
            <w:r w:rsidRPr="002A0847">
              <w:rPr>
                <w:color w:val="auto"/>
              </w:rPr>
              <w:t xml:space="preserve">Adanya overhead </w:t>
            </w:r>
            <w:proofErr w:type="spellStart"/>
            <w:r w:rsidRPr="002A0847">
              <w:rPr>
                <w:color w:val="auto"/>
              </w:rPr>
              <w:t>saat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menjalankan</w:t>
            </w:r>
            <w:proofErr w:type="spellEnd"/>
            <w:r w:rsidRPr="002A0847">
              <w:rPr>
                <w:color w:val="auto"/>
              </w:rPr>
              <w:t xml:space="preserve"> program parallel, di </w:t>
            </w:r>
            <w:proofErr w:type="spellStart"/>
            <w:r w:rsidRPr="002A0847">
              <w:rPr>
                <w:color w:val="auto"/>
              </w:rPr>
              <w:t>sini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ia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muncul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dari</w:t>
            </w:r>
            <w:proofErr w:type="spellEnd"/>
            <w:r w:rsidRPr="002A0847">
              <w:rPr>
                <w:color w:val="auto"/>
              </w:rPr>
              <w:t xml:space="preserve"> proses thread, </w:t>
            </w:r>
            <w:proofErr w:type="spellStart"/>
            <w:r w:rsidRPr="002A0847">
              <w:rPr>
                <w:color w:val="auto"/>
              </w:rPr>
              <w:t>komunikasi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antar</w:t>
            </w:r>
            <w:proofErr w:type="spellEnd"/>
            <w:r w:rsidRPr="002A0847">
              <w:rPr>
                <w:color w:val="auto"/>
              </w:rPr>
              <w:t xml:space="preserve"> proses dan juga </w:t>
            </w:r>
            <w:proofErr w:type="spellStart"/>
            <w:r w:rsidRPr="002A0847">
              <w:rPr>
                <w:color w:val="auto"/>
              </w:rPr>
              <w:t>sinkronisasi</w:t>
            </w:r>
            <w:proofErr w:type="spellEnd"/>
          </w:p>
          <w:p w14:paraId="46A4943F" w14:textId="6BFB68FB" w:rsidR="00C74799" w:rsidRPr="002A0847" w:rsidRDefault="00CF1400" w:rsidP="002A084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auto"/>
              </w:rPr>
            </w:pPr>
            <w:r w:rsidRPr="002A0847">
              <w:rPr>
                <w:color w:val="auto"/>
              </w:rPr>
              <w:t>T</w:t>
            </w:r>
            <w:r w:rsidRPr="002A0847">
              <w:rPr>
                <w:color w:val="auto"/>
              </w:rPr>
              <w:t xml:space="preserve">idak </w:t>
            </w:r>
            <w:proofErr w:type="spellStart"/>
            <w:r w:rsidRPr="002A0847">
              <w:rPr>
                <w:color w:val="auto"/>
              </w:rPr>
              <w:t>semua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bagian</w:t>
            </w:r>
            <w:proofErr w:type="spellEnd"/>
            <w:r w:rsidRPr="002A0847">
              <w:rPr>
                <w:color w:val="auto"/>
              </w:rPr>
              <w:t xml:space="preserve"> program </w:t>
            </w:r>
            <w:proofErr w:type="spellStart"/>
            <w:r w:rsidRPr="002A0847">
              <w:rPr>
                <w:color w:val="auto"/>
              </w:rPr>
              <w:t>bisa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diparalelkan</w:t>
            </w:r>
            <w:proofErr w:type="spellEnd"/>
            <w:r w:rsidRPr="002A0847">
              <w:rPr>
                <w:color w:val="auto"/>
              </w:rPr>
              <w:t xml:space="preserve"> (</w:t>
            </w:r>
            <w:proofErr w:type="spellStart"/>
            <w:r w:rsidRPr="002A0847">
              <w:rPr>
                <w:color w:val="auto"/>
              </w:rPr>
              <w:t>sesuai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prinsip</w:t>
            </w:r>
            <w:proofErr w:type="spellEnd"/>
            <w:r w:rsidRPr="002A0847">
              <w:rPr>
                <w:color w:val="auto"/>
              </w:rPr>
              <w:t xml:space="preserve"> </w:t>
            </w:r>
            <w:r w:rsidRPr="002A0847">
              <w:rPr>
                <w:i/>
                <w:iCs/>
                <w:color w:val="auto"/>
              </w:rPr>
              <w:t>Amdahl’s Law</w:t>
            </w:r>
            <w:r w:rsidRPr="002A0847">
              <w:rPr>
                <w:color w:val="auto"/>
              </w:rPr>
              <w:t xml:space="preserve">), </w:t>
            </w:r>
            <w:proofErr w:type="spellStart"/>
            <w:r w:rsidRPr="002A0847">
              <w:rPr>
                <w:color w:val="auto"/>
              </w:rPr>
              <w:t>sehingga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bagian</w:t>
            </w:r>
            <w:proofErr w:type="spellEnd"/>
            <w:r w:rsidRPr="002A0847">
              <w:rPr>
                <w:color w:val="auto"/>
              </w:rPr>
              <w:t xml:space="preserve"> yang </w:t>
            </w:r>
            <w:proofErr w:type="spellStart"/>
            <w:r w:rsidRPr="002A0847">
              <w:rPr>
                <w:color w:val="auto"/>
              </w:rPr>
              <w:t>tetap</w:t>
            </w:r>
            <w:proofErr w:type="spellEnd"/>
            <w:r w:rsidRPr="002A0847">
              <w:rPr>
                <w:color w:val="auto"/>
              </w:rPr>
              <w:t xml:space="preserve"> serial </w:t>
            </w:r>
            <w:proofErr w:type="spellStart"/>
            <w:r w:rsidRPr="002A0847">
              <w:rPr>
                <w:color w:val="auto"/>
              </w:rPr>
              <w:t>menjadi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penghambat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utama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peningkatan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kinerja</w:t>
            </w:r>
            <w:proofErr w:type="spellEnd"/>
            <w:r w:rsidRPr="002A0847">
              <w:rPr>
                <w:color w:val="auto"/>
              </w:rPr>
              <w:t>.</w:t>
            </w:r>
          </w:p>
          <w:p w14:paraId="2D8FBC47" w14:textId="0E4FFFFE" w:rsidR="00CF1400" w:rsidRPr="002A0847" w:rsidRDefault="00CF1400" w:rsidP="002A084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auto"/>
              </w:rPr>
            </w:pPr>
            <w:proofErr w:type="spellStart"/>
            <w:r w:rsidRPr="002A0847">
              <w:rPr>
                <w:color w:val="auto"/>
              </w:rPr>
              <w:t>P</w:t>
            </w:r>
            <w:r w:rsidRPr="002A0847">
              <w:rPr>
                <w:color w:val="auto"/>
              </w:rPr>
              <w:t>embagian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beban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kerja</w:t>
            </w:r>
            <w:proofErr w:type="spellEnd"/>
            <w:r w:rsidRPr="002A0847">
              <w:rPr>
                <w:color w:val="auto"/>
              </w:rPr>
              <w:t xml:space="preserve"> yang </w:t>
            </w:r>
            <w:proofErr w:type="spellStart"/>
            <w:r w:rsidRPr="002A0847">
              <w:rPr>
                <w:color w:val="auto"/>
              </w:rPr>
              <w:t>tidak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merata</w:t>
            </w:r>
            <w:proofErr w:type="spellEnd"/>
            <w:r w:rsidRPr="002A0847">
              <w:rPr>
                <w:color w:val="auto"/>
              </w:rPr>
              <w:t xml:space="preserve"> juga</w:t>
            </w:r>
            <w:r w:rsidRPr="002A0847">
              <w:rPr>
                <w:color w:val="auto"/>
              </w:rPr>
              <w:t xml:space="preserve"> m</w:t>
            </w:r>
            <w:proofErr w:type="spellStart"/>
            <w:r w:rsidRPr="002A0847">
              <w:rPr>
                <w:color w:val="auto"/>
              </w:rPr>
              <w:t>embuat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sebagian</w:t>
            </w:r>
            <w:proofErr w:type="spellEnd"/>
            <w:r w:rsidRPr="002A0847">
              <w:rPr>
                <w:color w:val="auto"/>
              </w:rPr>
              <w:t xml:space="preserve"> proses </w:t>
            </w:r>
            <w:proofErr w:type="spellStart"/>
            <w:r w:rsidRPr="002A0847">
              <w:rPr>
                <w:color w:val="auto"/>
              </w:rPr>
              <w:t>harus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menunggu</w:t>
            </w:r>
            <w:proofErr w:type="spellEnd"/>
            <w:r w:rsidRPr="002A0847">
              <w:rPr>
                <w:color w:val="auto"/>
              </w:rPr>
              <w:t xml:space="preserve"> yang lain </w:t>
            </w:r>
            <w:proofErr w:type="spellStart"/>
            <w:r w:rsidRPr="002A0847">
              <w:rPr>
                <w:color w:val="auto"/>
              </w:rPr>
              <w:t>selesai</w:t>
            </w:r>
            <w:proofErr w:type="spellEnd"/>
            <w:r w:rsidRPr="002A0847">
              <w:rPr>
                <w:color w:val="auto"/>
              </w:rPr>
              <w:t>.</w:t>
            </w:r>
          </w:p>
          <w:p w14:paraId="51493947" w14:textId="77777777" w:rsidR="00CF1400" w:rsidRPr="002A0847" w:rsidRDefault="00CF1400" w:rsidP="002A084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auto"/>
              </w:rPr>
            </w:pPr>
            <w:r w:rsidRPr="002A0847">
              <w:rPr>
                <w:color w:val="auto"/>
              </w:rPr>
              <w:t xml:space="preserve">Adanya </w:t>
            </w:r>
            <w:proofErr w:type="spellStart"/>
            <w:r w:rsidRPr="002A0847">
              <w:rPr>
                <w:color w:val="auto"/>
              </w:rPr>
              <w:t>ukuran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masalah</w:t>
            </w:r>
            <w:proofErr w:type="spellEnd"/>
            <w:r w:rsidRPr="002A0847">
              <w:rPr>
                <w:color w:val="auto"/>
              </w:rPr>
              <w:t xml:space="preserve"> yang </w:t>
            </w:r>
            <w:proofErr w:type="spellStart"/>
            <w:r w:rsidRPr="002A0847">
              <w:rPr>
                <w:color w:val="auto"/>
              </w:rPr>
              <w:t>terlalu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kecil</w:t>
            </w:r>
            <w:proofErr w:type="spellEnd"/>
            <w:r w:rsidRPr="002A0847">
              <w:rPr>
                <w:color w:val="auto"/>
              </w:rPr>
              <w:t xml:space="preserve">, </w:t>
            </w:r>
            <w:proofErr w:type="spellStart"/>
            <w:r w:rsidRPr="002A0847">
              <w:rPr>
                <w:color w:val="auto"/>
              </w:rPr>
              <w:t>keterbatasan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sumber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daya</w:t>
            </w:r>
            <w:proofErr w:type="spellEnd"/>
            <w:r w:rsidRPr="002A0847">
              <w:rPr>
                <w:color w:val="auto"/>
              </w:rPr>
              <w:t xml:space="preserve"> (CPU, </w:t>
            </w:r>
            <w:proofErr w:type="spellStart"/>
            <w:r w:rsidRPr="002A0847">
              <w:rPr>
                <w:color w:val="auto"/>
              </w:rPr>
              <w:t>memori</w:t>
            </w:r>
            <w:proofErr w:type="spellEnd"/>
            <w:r w:rsidRPr="002A0847">
              <w:rPr>
                <w:color w:val="auto"/>
              </w:rPr>
              <w:t xml:space="preserve">, cache), </w:t>
            </w:r>
            <w:proofErr w:type="spellStart"/>
            <w:r w:rsidRPr="002A0847">
              <w:rPr>
                <w:color w:val="auto"/>
              </w:rPr>
              <w:t>serta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akses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memori</w:t>
            </w:r>
            <w:proofErr w:type="spellEnd"/>
            <w:r w:rsidRPr="002A0847">
              <w:rPr>
                <w:color w:val="auto"/>
              </w:rPr>
              <w:t xml:space="preserve"> yang </w:t>
            </w:r>
            <w:proofErr w:type="spellStart"/>
            <w:r w:rsidRPr="002A0847">
              <w:rPr>
                <w:color w:val="auto"/>
              </w:rPr>
              <w:t>kurang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efisien</w:t>
            </w:r>
            <w:proofErr w:type="spellEnd"/>
            <w:r w:rsidRPr="002A0847">
              <w:rPr>
                <w:color w:val="auto"/>
              </w:rPr>
              <w:t xml:space="preserve"> juga </w:t>
            </w:r>
            <w:proofErr w:type="spellStart"/>
            <w:r w:rsidRPr="002A0847">
              <w:rPr>
                <w:color w:val="auto"/>
              </w:rPr>
              <w:t>berpengaruh</w:t>
            </w:r>
            <w:proofErr w:type="spellEnd"/>
          </w:p>
          <w:p w14:paraId="2C37A994" w14:textId="4D45939C" w:rsidR="00CF1400" w:rsidRPr="002A0847" w:rsidRDefault="00CF1400" w:rsidP="002A084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auto"/>
              </w:rPr>
            </w:pPr>
            <w:proofErr w:type="spellStart"/>
            <w:r w:rsidRPr="002A0847">
              <w:rPr>
                <w:color w:val="auto"/>
              </w:rPr>
              <w:t>P</w:t>
            </w:r>
            <w:r w:rsidRPr="002A0847">
              <w:rPr>
                <w:color w:val="auto"/>
              </w:rPr>
              <w:t>enggunaan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algoritma</w:t>
            </w:r>
            <w:proofErr w:type="spellEnd"/>
            <w:r w:rsidRPr="002A0847">
              <w:rPr>
                <w:color w:val="auto"/>
              </w:rPr>
              <w:t xml:space="preserve"> yang </w:t>
            </w:r>
            <w:proofErr w:type="spellStart"/>
            <w:r w:rsidRPr="002A0847">
              <w:rPr>
                <w:color w:val="auto"/>
              </w:rPr>
              <w:t>kurang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cocok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untuk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paralel</w:t>
            </w:r>
            <w:proofErr w:type="spellEnd"/>
            <w:r w:rsidRPr="002A0847">
              <w:rPr>
                <w:color w:val="auto"/>
              </w:rPr>
              <w:t xml:space="preserve"> dan </w:t>
            </w:r>
            <w:proofErr w:type="spellStart"/>
            <w:r w:rsidRPr="002A0847">
              <w:rPr>
                <w:color w:val="auto"/>
              </w:rPr>
              <w:t>adanya</w:t>
            </w:r>
            <w:proofErr w:type="spellEnd"/>
            <w:r w:rsidRPr="002A0847">
              <w:rPr>
                <w:color w:val="auto"/>
              </w:rPr>
              <w:t xml:space="preserve"> overhead </w:t>
            </w:r>
            <w:proofErr w:type="spellStart"/>
            <w:r w:rsidRPr="002A0847">
              <w:rPr>
                <w:color w:val="auto"/>
              </w:rPr>
              <w:t>tambahan</w:t>
            </w:r>
            <w:proofErr w:type="spellEnd"/>
            <w:r w:rsidRPr="002A0847">
              <w:rPr>
                <w:color w:val="auto"/>
              </w:rPr>
              <w:t xml:space="preserve"> pada </w:t>
            </w:r>
            <w:proofErr w:type="spellStart"/>
            <w:r w:rsidRPr="002A0847">
              <w:rPr>
                <w:color w:val="auto"/>
              </w:rPr>
              <w:t>implementasi</w:t>
            </w:r>
            <w:proofErr w:type="spellEnd"/>
            <w:r w:rsidRPr="002A0847">
              <w:rPr>
                <w:color w:val="auto"/>
              </w:rPr>
              <w:t xml:space="preserve"> (</w:t>
            </w:r>
            <w:proofErr w:type="spellStart"/>
            <w:r w:rsidRPr="002A0847">
              <w:rPr>
                <w:color w:val="auto"/>
              </w:rPr>
              <w:t>misalnya</w:t>
            </w:r>
            <w:proofErr w:type="spellEnd"/>
            <w:r w:rsidRPr="002A0847">
              <w:rPr>
                <w:color w:val="auto"/>
              </w:rPr>
              <w:t xml:space="preserve"> pada multiprocessing Python) </w:t>
            </w:r>
            <w:r w:rsidRPr="002A0847">
              <w:rPr>
                <w:color w:val="auto"/>
              </w:rPr>
              <w:t xml:space="preserve">juga </w:t>
            </w:r>
            <w:proofErr w:type="spellStart"/>
            <w:r w:rsidRPr="002A0847">
              <w:rPr>
                <w:color w:val="auto"/>
              </w:rPr>
              <w:t>bisa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menyebabkan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performa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tidak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meningkat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secara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signifikan</w:t>
            </w:r>
            <w:proofErr w:type="spellEnd"/>
            <w:r w:rsidRPr="002A0847">
              <w:rPr>
                <w:color w:val="auto"/>
              </w:rPr>
              <w:t xml:space="preserve">, </w:t>
            </w:r>
            <w:proofErr w:type="spellStart"/>
            <w:r w:rsidRPr="002A0847">
              <w:rPr>
                <w:color w:val="auto"/>
              </w:rPr>
              <w:t>bahkan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bisa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lebih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lambat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dibandingkan</w:t>
            </w:r>
            <w:proofErr w:type="spellEnd"/>
            <w:r w:rsidRPr="002A0847">
              <w:rPr>
                <w:color w:val="auto"/>
              </w:rPr>
              <w:t xml:space="preserve"> program serial</w:t>
            </w:r>
          </w:p>
        </w:tc>
      </w:tr>
    </w:tbl>
    <w:p w14:paraId="20F451D1" w14:textId="157A71EF" w:rsidR="00966138" w:rsidRDefault="00966138" w:rsidP="00966138">
      <w:pPr>
        <w:pStyle w:val="Heading2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Amdahl’s Law</w:t>
      </w:r>
    </w:p>
    <w:p w14:paraId="15718BE8" w14:textId="75D36730" w:rsidR="00CE0D48" w:rsidRPr="002A0847" w:rsidRDefault="00CE0D48" w:rsidP="00CE0D48">
      <w:pPr>
        <w:rPr>
          <w:i/>
          <w:iCs/>
          <w:color w:val="auto"/>
        </w:rPr>
      </w:pPr>
      <w:proofErr w:type="spellStart"/>
      <w:r w:rsidRPr="002A0847">
        <w:rPr>
          <w:i/>
          <w:iCs/>
          <w:color w:val="auto"/>
        </w:rPr>
        <w:t>Hitung</w:t>
      </w:r>
      <w:proofErr w:type="spellEnd"/>
      <w:r w:rsidRPr="002A0847">
        <w:rPr>
          <w:i/>
          <w:iCs/>
          <w:color w:val="auto"/>
        </w:rPr>
        <w:t xml:space="preserve"> dan </w:t>
      </w:r>
      <w:proofErr w:type="spellStart"/>
      <w:r w:rsidRPr="002A0847">
        <w:rPr>
          <w:i/>
          <w:iCs/>
          <w:color w:val="auto"/>
        </w:rPr>
        <w:t>bandingkan</w:t>
      </w:r>
      <w:proofErr w:type="spellEnd"/>
      <w:r w:rsidRPr="002A0847">
        <w:rPr>
          <w:i/>
          <w:iCs/>
          <w:color w:val="auto"/>
        </w:rPr>
        <w:t xml:space="preserve"> </w:t>
      </w:r>
      <w:proofErr w:type="spellStart"/>
      <w:r w:rsidRPr="002A0847">
        <w:rPr>
          <w:i/>
          <w:iCs/>
          <w:color w:val="auto"/>
        </w:rPr>
        <w:t>dengan</w:t>
      </w:r>
      <w:proofErr w:type="spellEnd"/>
      <w:r w:rsidRPr="002A0847">
        <w:rPr>
          <w:i/>
          <w:iCs/>
          <w:color w:val="auto"/>
        </w:rPr>
        <w:t xml:space="preserve"> </w:t>
      </w:r>
      <w:proofErr w:type="spellStart"/>
      <w:r w:rsidRPr="002A0847">
        <w:rPr>
          <w:i/>
          <w:iCs/>
          <w:color w:val="auto"/>
        </w:rPr>
        <w:t>teori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E0D48" w:rsidRPr="002A0847" w14:paraId="6E3EB08D" w14:textId="77777777" w:rsidTr="00CE0D48">
        <w:tc>
          <w:tcPr>
            <w:tcW w:w="8630" w:type="dxa"/>
          </w:tcPr>
          <w:p w14:paraId="147C39F1" w14:textId="77777777" w:rsidR="00CE0D48" w:rsidRPr="002A0847" w:rsidRDefault="00CF1400" w:rsidP="00CE0D48">
            <w:pPr>
              <w:rPr>
                <w:color w:val="auto"/>
              </w:rPr>
            </w:pPr>
            <w:proofErr w:type="spellStart"/>
            <w:r w:rsidRPr="002A0847">
              <w:rPr>
                <w:color w:val="auto"/>
              </w:rPr>
              <w:t>Rumus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amdahl’s</w:t>
            </w:r>
            <w:proofErr w:type="spellEnd"/>
            <w:r w:rsidRPr="002A0847">
              <w:rPr>
                <w:color w:val="auto"/>
              </w:rPr>
              <w:t xml:space="preserve"> law, </w:t>
            </w:r>
            <w:proofErr w:type="spellStart"/>
            <w:r w:rsidRPr="002A0847">
              <w:rPr>
                <w:color w:val="auto"/>
              </w:rPr>
              <w:t>yaitu</w:t>
            </w:r>
            <w:proofErr w:type="spellEnd"/>
            <w:r w:rsidRPr="002A0847">
              <w:rPr>
                <w:color w:val="auto"/>
              </w:rPr>
              <w:t>:</w:t>
            </w:r>
          </w:p>
          <w:p w14:paraId="78505FB9" w14:textId="77777777" w:rsidR="00CF1400" w:rsidRPr="002A0847" w:rsidRDefault="00CF1400" w:rsidP="00CF1400">
            <w:pPr>
              <w:pStyle w:val="ListParagraph"/>
              <w:numPr>
                <w:ilvl w:val="0"/>
                <w:numId w:val="19"/>
              </w:numPr>
              <w:rPr>
                <w:color w:val="auto"/>
              </w:rPr>
            </w:pPr>
            <w:r w:rsidRPr="002A0847">
              <w:rPr>
                <w:color w:val="auto"/>
              </w:rPr>
              <w:t>Speedup max = 1/(f + (1-f/n))</w:t>
            </w:r>
          </w:p>
          <w:p w14:paraId="60613A24" w14:textId="77777777" w:rsidR="00CF1400" w:rsidRPr="002A0847" w:rsidRDefault="00CF1400" w:rsidP="00CF1400">
            <w:pPr>
              <w:pStyle w:val="PARAGRAFSINGLE"/>
              <w:numPr>
                <w:ilvl w:val="0"/>
                <w:numId w:val="20"/>
              </w:numPr>
            </w:pPr>
            <w:proofErr w:type="spellStart"/>
            <w:r w:rsidRPr="002A0847">
              <w:t>Dengan</w:t>
            </w:r>
            <w:proofErr w:type="spellEnd"/>
            <w:r w:rsidRPr="002A0847">
              <w:t xml:space="preserve"> </w:t>
            </w:r>
            <w:proofErr w:type="spellStart"/>
            <w:r w:rsidRPr="002A0847">
              <w:t>ket</w:t>
            </w:r>
            <w:proofErr w:type="spellEnd"/>
            <w:r w:rsidRPr="002A0847">
              <w:t xml:space="preserve">: </w:t>
            </w:r>
          </w:p>
          <w:p w14:paraId="690149A4" w14:textId="668E6BF5" w:rsidR="00CF1400" w:rsidRPr="002A0847" w:rsidRDefault="00CF1400" w:rsidP="00CF1400">
            <w:pPr>
              <w:pStyle w:val="PARAGRAFSINGLE"/>
              <w:numPr>
                <w:ilvl w:val="0"/>
                <w:numId w:val="20"/>
              </w:numPr>
              <w:tabs>
                <w:tab w:val="clear" w:pos="720"/>
                <w:tab w:val="num" w:pos="1014"/>
              </w:tabs>
              <w:ind w:left="1014"/>
            </w:pPr>
            <w:r w:rsidRPr="002A0847">
              <w:t>f = fraksi kode yang harus dieksekusi serial</w:t>
            </w:r>
            <w:r w:rsidR="0068134C" w:rsidRPr="002A0847">
              <w:t xml:space="preserve"> (diasumsikan nilai f</w:t>
            </w:r>
            <w:r w:rsidR="0068134C" w:rsidRPr="002A0847">
              <w:sym w:font="Symbol" w:char="F0AE"/>
            </w:r>
            <w:r w:rsidR="0068134C" w:rsidRPr="002A0847">
              <w:t>0.9)</w:t>
            </w:r>
          </w:p>
          <w:p w14:paraId="71730E10" w14:textId="77777777" w:rsidR="00CF1400" w:rsidRPr="002A0847" w:rsidRDefault="00CF1400" w:rsidP="00CF1400">
            <w:pPr>
              <w:pStyle w:val="PARAGRAFSINGLE"/>
              <w:numPr>
                <w:ilvl w:val="0"/>
                <w:numId w:val="20"/>
              </w:numPr>
              <w:tabs>
                <w:tab w:val="clear" w:pos="720"/>
                <w:tab w:val="num" w:pos="1014"/>
              </w:tabs>
              <w:ind w:left="1014"/>
            </w:pPr>
            <w:r w:rsidRPr="002A0847">
              <w:t>n = jumlah prosesor</w:t>
            </w:r>
          </w:p>
          <w:p w14:paraId="44DF0136" w14:textId="77777777" w:rsidR="00CF1400" w:rsidRPr="002A0847" w:rsidRDefault="00CF1400" w:rsidP="00CF1400">
            <w:pPr>
              <w:rPr>
                <w:color w:val="auto"/>
              </w:rPr>
            </w:pPr>
          </w:p>
          <w:p w14:paraId="62B43675" w14:textId="27FCD80D" w:rsidR="00CF1400" w:rsidRPr="002A0847" w:rsidRDefault="00CF1400" w:rsidP="00CF1400">
            <w:pPr>
              <w:rPr>
                <w:color w:val="auto"/>
              </w:rPr>
            </w:pPr>
            <w:proofErr w:type="spellStart"/>
            <w:r w:rsidRPr="002A0847">
              <w:rPr>
                <w:color w:val="auto"/>
              </w:rPr>
              <w:t>maka</w:t>
            </w:r>
            <w:proofErr w:type="spellEnd"/>
            <w:r w:rsidRPr="002A0847">
              <w:rPr>
                <w:color w:val="auto"/>
              </w:rPr>
              <w:t xml:space="preserve">, </w:t>
            </w:r>
            <w:proofErr w:type="spellStart"/>
            <w:r w:rsidRPr="002A0847">
              <w:rPr>
                <w:color w:val="auto"/>
              </w:rPr>
              <w:t>bisa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didaptkan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hasil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perhitungan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sebagai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berikut</w:t>
            </w:r>
            <w:proofErr w:type="spellEnd"/>
            <w:r w:rsidRPr="002A0847">
              <w:rPr>
                <w:color w:val="auto"/>
              </w:rPr>
              <w:t>:</w:t>
            </w:r>
          </w:p>
          <w:p w14:paraId="0B686979" w14:textId="1E6BD85C" w:rsidR="00CF1400" w:rsidRPr="002A0847" w:rsidRDefault="0068134C" w:rsidP="00CF1400">
            <w:pPr>
              <w:rPr>
                <w:color w:val="auto"/>
              </w:rPr>
            </w:pPr>
            <w:r w:rsidRPr="002A0847">
              <w:rPr>
                <w:color w:val="auto"/>
              </w:rPr>
              <w:t>S(1) = 1/(0.9 + (1-0.9/1)</w:t>
            </w:r>
          </w:p>
          <w:p w14:paraId="1A2D8C26" w14:textId="2A980E86" w:rsidR="0068134C" w:rsidRPr="002A0847" w:rsidRDefault="0068134C" w:rsidP="00CF1400">
            <w:pPr>
              <w:rPr>
                <w:color w:val="auto"/>
              </w:rPr>
            </w:pPr>
            <w:r w:rsidRPr="002A0847">
              <w:rPr>
                <w:color w:val="auto"/>
              </w:rPr>
              <w:t xml:space="preserve">S(1) </w:t>
            </w:r>
            <w:r w:rsidRPr="002A0847">
              <w:rPr>
                <w:color w:val="auto"/>
              </w:rPr>
              <w:t>= 1/0.9 + 0.1</w:t>
            </w:r>
          </w:p>
          <w:p w14:paraId="6702E698" w14:textId="7BD43A23" w:rsidR="0068134C" w:rsidRPr="002A0847" w:rsidRDefault="0068134C" w:rsidP="00CF1400">
            <w:pPr>
              <w:rPr>
                <w:color w:val="auto"/>
              </w:rPr>
            </w:pPr>
            <w:r w:rsidRPr="002A0847">
              <w:rPr>
                <w:color w:val="auto"/>
              </w:rPr>
              <w:t xml:space="preserve">S(1) </w:t>
            </w:r>
            <w:r w:rsidRPr="002A0847">
              <w:rPr>
                <w:color w:val="auto"/>
              </w:rPr>
              <w:t xml:space="preserve">= 1/1 </w:t>
            </w:r>
          </w:p>
          <w:p w14:paraId="76578A83" w14:textId="77777777" w:rsidR="0068134C" w:rsidRPr="002A0847" w:rsidRDefault="0068134C" w:rsidP="00CF1400">
            <w:pPr>
              <w:rPr>
                <w:color w:val="auto"/>
              </w:rPr>
            </w:pPr>
            <w:r w:rsidRPr="002A0847">
              <w:rPr>
                <w:color w:val="auto"/>
              </w:rPr>
              <w:t xml:space="preserve">S(1) </w:t>
            </w:r>
            <w:r w:rsidRPr="002A0847">
              <w:rPr>
                <w:color w:val="auto"/>
              </w:rPr>
              <w:t xml:space="preserve"> = 1</w:t>
            </w:r>
            <w:r w:rsidRPr="002A0847">
              <w:rPr>
                <w:color w:val="auto"/>
              </w:rPr>
              <w:br/>
            </w:r>
          </w:p>
          <w:p w14:paraId="0D347618" w14:textId="77777777" w:rsidR="0068134C" w:rsidRPr="002A0847" w:rsidRDefault="0068134C" w:rsidP="00CF1400">
            <w:pPr>
              <w:rPr>
                <w:color w:val="auto"/>
              </w:rPr>
            </w:pPr>
            <w:r w:rsidRPr="002A0847">
              <w:rPr>
                <w:color w:val="auto"/>
              </w:rPr>
              <w:t>S(</w:t>
            </w:r>
            <w:r w:rsidRPr="002A0847">
              <w:rPr>
                <w:color w:val="auto"/>
              </w:rPr>
              <w:t>2</w:t>
            </w:r>
            <w:r w:rsidRPr="002A0847">
              <w:rPr>
                <w:color w:val="auto"/>
              </w:rPr>
              <w:t>)</w:t>
            </w:r>
            <w:r w:rsidRPr="002A0847">
              <w:rPr>
                <w:color w:val="auto"/>
              </w:rPr>
              <w:t xml:space="preserve"> = 1.82</w:t>
            </w:r>
          </w:p>
          <w:p w14:paraId="5EE755FD" w14:textId="328A4CF7" w:rsidR="0068134C" w:rsidRPr="002A0847" w:rsidRDefault="0068134C" w:rsidP="00CF1400">
            <w:pPr>
              <w:rPr>
                <w:color w:val="auto"/>
              </w:rPr>
            </w:pPr>
            <w:r w:rsidRPr="002A0847">
              <w:rPr>
                <w:color w:val="auto"/>
              </w:rPr>
              <w:t>S(</w:t>
            </w:r>
            <w:r w:rsidRPr="002A0847">
              <w:rPr>
                <w:color w:val="auto"/>
              </w:rPr>
              <w:t>4</w:t>
            </w:r>
            <w:r w:rsidRPr="002A0847">
              <w:rPr>
                <w:color w:val="auto"/>
              </w:rPr>
              <w:t>)</w:t>
            </w:r>
            <w:r w:rsidRPr="002A0847">
              <w:rPr>
                <w:color w:val="auto"/>
              </w:rPr>
              <w:t xml:space="preserve"> = 3.08</w:t>
            </w:r>
          </w:p>
          <w:p w14:paraId="2584826C" w14:textId="51945E40" w:rsidR="0068134C" w:rsidRPr="002A0847" w:rsidRDefault="0068134C" w:rsidP="00CF1400">
            <w:pPr>
              <w:rPr>
                <w:color w:val="auto"/>
              </w:rPr>
            </w:pPr>
            <w:r w:rsidRPr="002A0847">
              <w:rPr>
                <w:color w:val="auto"/>
              </w:rPr>
              <w:t>S(</w:t>
            </w:r>
            <w:r w:rsidRPr="002A0847">
              <w:rPr>
                <w:color w:val="auto"/>
              </w:rPr>
              <w:t>8</w:t>
            </w:r>
            <w:r w:rsidRPr="002A0847">
              <w:rPr>
                <w:color w:val="auto"/>
              </w:rPr>
              <w:t>)</w:t>
            </w:r>
            <w:r w:rsidRPr="002A0847">
              <w:rPr>
                <w:color w:val="auto"/>
              </w:rPr>
              <w:t xml:space="preserve"> = 4.71</w:t>
            </w:r>
          </w:p>
          <w:p w14:paraId="18C60288" w14:textId="6324FA7C" w:rsidR="0068134C" w:rsidRPr="002A0847" w:rsidRDefault="0068134C" w:rsidP="00CF1400">
            <w:pPr>
              <w:rPr>
                <w:color w:val="auto"/>
              </w:rPr>
            </w:pPr>
            <w:r w:rsidRPr="002A0847">
              <w:rPr>
                <w:color w:val="auto"/>
              </w:rPr>
              <w:t>S(</w:t>
            </w:r>
            <w:r w:rsidRPr="002A0847">
              <w:rPr>
                <w:color w:val="auto"/>
              </w:rPr>
              <w:t>16</w:t>
            </w:r>
            <w:r w:rsidRPr="002A0847">
              <w:rPr>
                <w:color w:val="auto"/>
              </w:rPr>
              <w:t>)</w:t>
            </w:r>
            <w:r w:rsidRPr="002A0847">
              <w:rPr>
                <w:color w:val="auto"/>
              </w:rPr>
              <w:t xml:space="preserve"> = 6.40</w:t>
            </w:r>
          </w:p>
          <w:p w14:paraId="2223CED5" w14:textId="68D30EAA" w:rsidR="0068134C" w:rsidRPr="002A0847" w:rsidRDefault="0068134C" w:rsidP="00CF1400">
            <w:pPr>
              <w:rPr>
                <w:color w:val="auto"/>
              </w:rPr>
            </w:pPr>
            <w:r w:rsidRPr="002A0847">
              <w:rPr>
                <w:color w:val="auto"/>
              </w:rPr>
              <w:t>S(</w:t>
            </w:r>
            <w:r w:rsidRPr="002A0847">
              <w:rPr>
                <w:color w:val="auto"/>
              </w:rPr>
              <w:t>32</w:t>
            </w:r>
            <w:r w:rsidRPr="002A0847">
              <w:rPr>
                <w:color w:val="auto"/>
              </w:rPr>
              <w:t>)</w:t>
            </w:r>
            <w:r w:rsidRPr="002A0847">
              <w:rPr>
                <w:color w:val="auto"/>
              </w:rPr>
              <w:t xml:space="preserve"> = 7.80</w:t>
            </w:r>
          </w:p>
          <w:p w14:paraId="201F2B7C" w14:textId="74F3B13E" w:rsidR="0068134C" w:rsidRPr="002A0847" w:rsidRDefault="0068134C" w:rsidP="00CF1400">
            <w:pPr>
              <w:rPr>
                <w:color w:val="auto"/>
              </w:rPr>
            </w:pPr>
            <w:r w:rsidRPr="002A0847">
              <w:rPr>
                <w:color w:val="auto"/>
              </w:rPr>
              <w:t>S(</w:t>
            </w:r>
            <w:r w:rsidRPr="002A0847">
              <w:rPr>
                <w:color w:val="auto"/>
              </w:rPr>
              <w:t>64</w:t>
            </w:r>
            <w:r w:rsidRPr="002A0847">
              <w:rPr>
                <w:color w:val="auto"/>
              </w:rPr>
              <w:t>)</w:t>
            </w:r>
            <w:r w:rsidRPr="002A0847">
              <w:rPr>
                <w:color w:val="auto"/>
              </w:rPr>
              <w:t xml:space="preserve"> = 8.77</w:t>
            </w:r>
          </w:p>
          <w:p w14:paraId="0274E40E" w14:textId="77777777" w:rsidR="002A0847" w:rsidRPr="002A0847" w:rsidRDefault="0068134C" w:rsidP="002A0847">
            <w:pPr>
              <w:rPr>
                <w:color w:val="auto"/>
              </w:rPr>
            </w:pPr>
            <w:r w:rsidRPr="002A0847">
              <w:rPr>
                <w:color w:val="auto"/>
              </w:rPr>
              <w:t>S(1</w:t>
            </w:r>
            <w:r w:rsidRPr="002A0847">
              <w:rPr>
                <w:color w:val="auto"/>
              </w:rPr>
              <w:t>28</w:t>
            </w:r>
            <w:r w:rsidRPr="002A0847">
              <w:rPr>
                <w:color w:val="auto"/>
              </w:rPr>
              <w:t>)</w:t>
            </w:r>
            <w:r w:rsidRPr="002A0847">
              <w:rPr>
                <w:color w:val="auto"/>
              </w:rPr>
              <w:t xml:space="preserve"> = 9.34</w:t>
            </w:r>
          </w:p>
          <w:p w14:paraId="46B8F148" w14:textId="595DAAFA" w:rsidR="002A0847" w:rsidRPr="002A0847" w:rsidRDefault="002A0847" w:rsidP="002A0847">
            <w:pPr>
              <w:jc w:val="both"/>
              <w:rPr>
                <w:color w:val="auto"/>
              </w:rPr>
            </w:pPr>
            <w:r w:rsidRPr="002A0847">
              <w:rPr>
                <w:color w:val="auto"/>
              </w:rPr>
              <w:br/>
            </w:r>
            <w:proofErr w:type="spellStart"/>
            <w:r w:rsidRPr="002A0847">
              <w:rPr>
                <w:color w:val="auto"/>
              </w:rPr>
              <w:t>Berdasarkan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perbandingannya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dengan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teori</w:t>
            </w:r>
            <w:proofErr w:type="spellEnd"/>
            <w:r w:rsidRPr="002A0847">
              <w:rPr>
                <w:color w:val="auto"/>
              </w:rPr>
              <w:t xml:space="preserve">, kalua </w:t>
            </w:r>
            <w:proofErr w:type="spellStart"/>
            <w:r w:rsidRPr="002A0847">
              <w:rPr>
                <w:color w:val="auto"/>
              </w:rPr>
              <w:t>berdasarkan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teori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amdahl’s</w:t>
            </w:r>
            <w:proofErr w:type="spellEnd"/>
            <w:r w:rsidRPr="002A0847">
              <w:rPr>
                <w:color w:val="auto"/>
              </w:rPr>
              <w:t xml:space="preserve"> law, </w:t>
            </w:r>
            <w:proofErr w:type="spellStart"/>
            <w:r w:rsidRPr="002A0847">
              <w:rPr>
                <w:color w:val="auto"/>
              </w:rPr>
              <w:t>nilai</w:t>
            </w:r>
            <w:proofErr w:type="spellEnd"/>
            <w:r w:rsidRPr="002A0847">
              <w:rPr>
                <w:color w:val="auto"/>
              </w:rPr>
              <w:t xml:space="preserve"> </w:t>
            </w:r>
            <w:r w:rsidRPr="002A0847">
              <w:rPr>
                <w:color w:val="auto"/>
              </w:rPr>
              <w:lastRenderedPageBreak/>
              <w:t xml:space="preserve">speedup yang </w:t>
            </w:r>
            <w:proofErr w:type="spellStart"/>
            <w:r w:rsidRPr="002A0847">
              <w:rPr>
                <w:color w:val="auto"/>
              </w:rPr>
              <w:t>didaptkan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akan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meningkat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seiring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bertambahnya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jumlah</w:t>
            </w:r>
            <w:proofErr w:type="spellEnd"/>
            <w:r w:rsidRPr="002A0847">
              <w:rPr>
                <w:color w:val="auto"/>
              </w:rPr>
              <w:t xml:space="preserve"> proses, </w:t>
            </w:r>
            <w:proofErr w:type="spellStart"/>
            <w:r w:rsidRPr="002A0847">
              <w:rPr>
                <w:color w:val="auto"/>
              </w:rPr>
              <w:t>walaupun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peningkatanyya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ini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akan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melambat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karena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adany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abagisan</w:t>
            </w:r>
            <w:proofErr w:type="spellEnd"/>
            <w:r w:rsidRPr="002A0847">
              <w:rPr>
                <w:color w:val="auto"/>
              </w:rPr>
              <w:t xml:space="preserve"> serial </w:t>
            </w:r>
            <w:proofErr w:type="spellStart"/>
            <w:r w:rsidRPr="002A0847">
              <w:rPr>
                <w:color w:val="auto"/>
              </w:rPr>
              <w:t>dalam</w:t>
            </w:r>
            <w:proofErr w:type="spellEnd"/>
            <w:r w:rsidRPr="002A0847">
              <w:rPr>
                <w:color w:val="auto"/>
              </w:rPr>
              <w:t xml:space="preserve"> program. Jika </w:t>
            </w:r>
            <w:proofErr w:type="spellStart"/>
            <w:r w:rsidRPr="002A0847">
              <w:rPr>
                <w:color w:val="auto"/>
              </w:rPr>
              <w:t>dibandingkan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dengan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nilai</w:t>
            </w:r>
            <w:proofErr w:type="spellEnd"/>
            <w:r w:rsidRPr="002A0847">
              <w:rPr>
                <w:color w:val="auto"/>
              </w:rPr>
              <w:t xml:space="preserve"> speedup actual, </w:t>
            </w:r>
            <w:proofErr w:type="spellStart"/>
            <w:r w:rsidRPr="002A0847">
              <w:rPr>
                <w:color w:val="auto"/>
              </w:rPr>
              <w:t>nialinya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berada</w:t>
            </w:r>
            <w:proofErr w:type="spellEnd"/>
            <w:r w:rsidRPr="002A0847">
              <w:rPr>
                <w:color w:val="auto"/>
              </w:rPr>
              <w:t xml:space="preserve"> di </w:t>
            </w:r>
            <w:proofErr w:type="spellStart"/>
            <w:r w:rsidRPr="002A0847">
              <w:rPr>
                <w:color w:val="auto"/>
              </w:rPr>
              <w:t>bwah</w:t>
            </w:r>
            <w:proofErr w:type="spellEnd"/>
            <w:r w:rsidRPr="002A0847">
              <w:rPr>
                <w:color w:val="auto"/>
              </w:rPr>
              <w:t xml:space="preserve"> 1 </w:t>
            </w:r>
            <w:proofErr w:type="spellStart"/>
            <w:r w:rsidRPr="002A0847">
              <w:rPr>
                <w:color w:val="auto"/>
              </w:rPr>
              <w:t>berbeda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dengan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hasil</w:t>
            </w:r>
            <w:proofErr w:type="spellEnd"/>
            <w:r w:rsidRPr="002A0847">
              <w:rPr>
                <w:color w:val="auto"/>
              </w:rPr>
              <w:t xml:space="preserve"> yang </w:t>
            </w:r>
            <w:proofErr w:type="spellStart"/>
            <w:r w:rsidRPr="002A0847">
              <w:rPr>
                <w:color w:val="auto"/>
              </w:rPr>
              <w:t>diberikan</w:t>
            </w:r>
            <w:proofErr w:type="spellEnd"/>
            <w:r w:rsidRPr="002A0847">
              <w:rPr>
                <w:color w:val="auto"/>
              </w:rPr>
              <w:t xml:space="preserve"> oleh </w:t>
            </w:r>
            <w:proofErr w:type="spellStart"/>
            <w:r w:rsidRPr="002A0847">
              <w:rPr>
                <w:color w:val="auto"/>
              </w:rPr>
              <w:t>amdahl’s</w:t>
            </w:r>
            <w:proofErr w:type="spellEnd"/>
            <w:r w:rsidRPr="002A0847">
              <w:rPr>
                <w:color w:val="auto"/>
              </w:rPr>
              <w:t xml:space="preserve"> law.</w:t>
            </w:r>
          </w:p>
          <w:p w14:paraId="74B210E2" w14:textId="400D260E" w:rsidR="0068134C" w:rsidRPr="002A0847" w:rsidRDefault="002A0847" w:rsidP="002A0847">
            <w:pPr>
              <w:jc w:val="both"/>
              <w:rPr>
                <w:color w:val="auto"/>
              </w:rPr>
            </w:pPr>
            <w:r w:rsidRPr="002A0847">
              <w:rPr>
                <w:color w:val="auto"/>
              </w:rPr>
              <w:t xml:space="preserve"> nah </w:t>
            </w:r>
            <w:proofErr w:type="spellStart"/>
            <w:r w:rsidRPr="002A0847">
              <w:rPr>
                <w:color w:val="auto"/>
              </w:rPr>
              <w:t>artinya</w:t>
            </w:r>
            <w:proofErr w:type="spellEnd"/>
            <w:r w:rsidRPr="002A0847">
              <w:rPr>
                <w:color w:val="auto"/>
              </w:rPr>
              <w:t xml:space="preserve"> program parallel </w:t>
            </w:r>
            <w:proofErr w:type="spellStart"/>
            <w:r w:rsidRPr="002A0847">
              <w:rPr>
                <w:color w:val="auto"/>
              </w:rPr>
              <w:t>berjalan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lebih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lambat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dibandingkan</w:t>
            </w:r>
            <w:proofErr w:type="spellEnd"/>
            <w:r w:rsidRPr="002A0847">
              <w:rPr>
                <w:color w:val="auto"/>
              </w:rPr>
              <w:t xml:space="preserve"> program serial, dan juga </w:t>
            </w:r>
            <w:proofErr w:type="spellStart"/>
            <w:r w:rsidRPr="002A0847">
              <w:rPr>
                <w:color w:val="auto"/>
              </w:rPr>
              <w:t>setelah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mencapai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titik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tetentu</w:t>
            </w:r>
            <w:proofErr w:type="spellEnd"/>
            <w:r w:rsidRPr="002A0847">
              <w:rPr>
                <w:color w:val="auto"/>
              </w:rPr>
              <w:t xml:space="preserve">, speedup </w:t>
            </w:r>
            <w:proofErr w:type="spellStart"/>
            <w:r w:rsidRPr="002A0847">
              <w:rPr>
                <w:color w:val="auto"/>
              </w:rPr>
              <w:t>justru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menurun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karna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bertambhanya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jumlah</w:t>
            </w:r>
            <w:proofErr w:type="spellEnd"/>
            <w:r w:rsidRPr="002A0847">
              <w:rPr>
                <w:color w:val="auto"/>
              </w:rPr>
              <w:t xml:space="preserve"> proses. Dari </w:t>
            </w:r>
            <w:proofErr w:type="spellStart"/>
            <w:r w:rsidRPr="002A0847">
              <w:rPr>
                <w:color w:val="auto"/>
              </w:rPr>
              <w:t>pengamatan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ini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bisa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disimpulkan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bahwa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kemungkinan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besar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hal</w:t>
            </w:r>
            <w:proofErr w:type="spellEnd"/>
            <w:r w:rsidRPr="002A0847">
              <w:rPr>
                <w:color w:val="auto"/>
              </w:rPr>
              <w:t xml:space="preserve"> ii </w:t>
            </w:r>
            <w:proofErr w:type="spellStart"/>
            <w:r w:rsidRPr="002A0847">
              <w:rPr>
                <w:color w:val="auto"/>
              </w:rPr>
              <w:t>terjadi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akibat</w:t>
            </w:r>
            <w:proofErr w:type="spellEnd"/>
            <w:r w:rsidRPr="002A0847">
              <w:rPr>
                <w:color w:val="auto"/>
              </w:rPr>
              <w:t xml:space="preserve"> overhead </w:t>
            </w:r>
            <w:proofErr w:type="spellStart"/>
            <w:r w:rsidRPr="002A0847">
              <w:rPr>
                <w:color w:val="auto"/>
              </w:rPr>
              <w:t>paralelisasi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seperti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pembuatn</w:t>
            </w:r>
            <w:proofErr w:type="spellEnd"/>
            <w:r w:rsidRPr="002A0847">
              <w:rPr>
                <w:color w:val="auto"/>
              </w:rPr>
              <w:t xml:space="preserve"> proses, </w:t>
            </w:r>
            <w:proofErr w:type="spellStart"/>
            <w:r w:rsidRPr="002A0847">
              <w:rPr>
                <w:color w:val="auto"/>
              </w:rPr>
              <w:t>komunikasi</w:t>
            </w:r>
            <w:proofErr w:type="spellEnd"/>
            <w:r w:rsidRPr="002A0847">
              <w:rPr>
                <w:color w:val="auto"/>
              </w:rPr>
              <w:t xml:space="preserve"> data, dan </w:t>
            </w:r>
            <w:proofErr w:type="spellStart"/>
            <w:r w:rsidRPr="002A0847">
              <w:rPr>
                <w:color w:val="auto"/>
              </w:rPr>
              <w:t>sinkronisasi</w:t>
            </w:r>
            <w:proofErr w:type="spellEnd"/>
            <w:r w:rsidRPr="002A0847">
              <w:rPr>
                <w:color w:val="auto"/>
              </w:rPr>
              <w:t xml:space="preserve"> yang </w:t>
            </w:r>
            <w:proofErr w:type="spellStart"/>
            <w:r w:rsidRPr="002A0847">
              <w:rPr>
                <w:color w:val="auto"/>
              </w:rPr>
              <w:t>makin</w:t>
            </w:r>
            <w:proofErr w:type="spellEnd"/>
            <w:r w:rsidRPr="002A0847">
              <w:rPr>
                <w:color w:val="auto"/>
              </w:rPr>
              <w:t xml:space="preserve"> </w:t>
            </w:r>
            <w:proofErr w:type="spellStart"/>
            <w:r w:rsidRPr="002A0847">
              <w:rPr>
                <w:color w:val="auto"/>
              </w:rPr>
              <w:t>besar</w:t>
            </w:r>
            <w:proofErr w:type="spellEnd"/>
            <w:r w:rsidRPr="002A0847">
              <w:rPr>
                <w:color w:val="auto"/>
              </w:rPr>
              <w:t>.</w:t>
            </w:r>
          </w:p>
        </w:tc>
      </w:tr>
    </w:tbl>
    <w:p w14:paraId="5AA1EEB2" w14:textId="61DF2C26" w:rsidR="00966138" w:rsidRDefault="00966138" w:rsidP="00966138">
      <w:pPr>
        <w:pStyle w:val="Heading1"/>
      </w:pPr>
      <w:r>
        <w:lastRenderedPageBreak/>
        <w:t>Kesimpulan</w:t>
      </w:r>
    </w:p>
    <w:p w14:paraId="49ADAA7C" w14:textId="2439E291" w:rsidR="00CE0D48" w:rsidRPr="002A0847" w:rsidRDefault="00CE0D48" w:rsidP="00CE0D48">
      <w:pPr>
        <w:rPr>
          <w:i/>
          <w:iCs/>
          <w:color w:val="auto"/>
        </w:rPr>
      </w:pPr>
      <w:proofErr w:type="spellStart"/>
      <w:r w:rsidRPr="002A0847">
        <w:rPr>
          <w:i/>
          <w:iCs/>
          <w:color w:val="auto"/>
        </w:rPr>
        <w:t>Ringkasan</w:t>
      </w:r>
      <w:proofErr w:type="spellEnd"/>
      <w:r w:rsidRPr="002A0847">
        <w:rPr>
          <w:i/>
          <w:iCs/>
          <w:color w:val="auto"/>
        </w:rPr>
        <w:t xml:space="preserve"> </w:t>
      </w:r>
      <w:proofErr w:type="spellStart"/>
      <w:r w:rsidRPr="002A0847">
        <w:rPr>
          <w:i/>
          <w:iCs/>
          <w:color w:val="auto"/>
        </w:rPr>
        <w:t>pembelajaran</w:t>
      </w:r>
      <w:proofErr w:type="spellEnd"/>
      <w:r w:rsidRPr="002A0847">
        <w:rPr>
          <w:i/>
          <w:iCs/>
          <w:color w:val="auto"/>
        </w:rPr>
        <w:t xml:space="preserve"> dan insight yang </w:t>
      </w:r>
      <w:proofErr w:type="spellStart"/>
      <w:r w:rsidRPr="002A0847">
        <w:rPr>
          <w:i/>
          <w:iCs/>
          <w:color w:val="auto"/>
        </w:rPr>
        <w:t>didapat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E0D48" w:rsidRPr="002A0847" w14:paraId="732F6DFB" w14:textId="77777777" w:rsidTr="00CE0D48">
        <w:tc>
          <w:tcPr>
            <w:tcW w:w="8630" w:type="dxa"/>
          </w:tcPr>
          <w:p w14:paraId="0CABE1BF" w14:textId="77777777" w:rsidR="002A0847" w:rsidRPr="002A0847" w:rsidRDefault="002A0847" w:rsidP="002A0847">
            <w:pPr>
              <w:jc w:val="both"/>
              <w:rPr>
                <w:color w:val="auto"/>
                <w:lang w:val="en-ID"/>
              </w:rPr>
            </w:pPr>
            <w:proofErr w:type="spellStart"/>
            <w:r w:rsidRPr="002A0847">
              <w:rPr>
                <w:color w:val="auto"/>
                <w:lang w:val="en-ID"/>
              </w:rPr>
              <w:t>Berdasarkan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hasil</w:t>
            </w:r>
            <w:proofErr w:type="spellEnd"/>
            <w:r w:rsidRPr="002A0847">
              <w:rPr>
                <w:color w:val="auto"/>
                <w:lang w:val="en-ID"/>
              </w:rPr>
              <w:t xml:space="preserve"> yang </w:t>
            </w:r>
            <w:proofErr w:type="spellStart"/>
            <w:r w:rsidRPr="002A0847">
              <w:rPr>
                <w:color w:val="auto"/>
                <w:lang w:val="en-ID"/>
              </w:rPr>
              <w:t>diperoleh</w:t>
            </w:r>
            <w:proofErr w:type="spellEnd"/>
            <w:r w:rsidRPr="002A0847">
              <w:rPr>
                <w:color w:val="auto"/>
                <w:lang w:val="en-ID"/>
              </w:rPr>
              <w:t xml:space="preserve">, program </w:t>
            </w:r>
            <w:proofErr w:type="spellStart"/>
            <w:r w:rsidRPr="002A0847">
              <w:rPr>
                <w:color w:val="auto"/>
                <w:lang w:val="en-ID"/>
              </w:rPr>
              <w:t>paralel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belum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memberikan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peningkatan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performa</w:t>
            </w:r>
            <w:proofErr w:type="spellEnd"/>
            <w:r w:rsidRPr="002A0847">
              <w:rPr>
                <w:color w:val="auto"/>
                <w:lang w:val="en-ID"/>
              </w:rPr>
              <w:t xml:space="preserve">, </w:t>
            </w:r>
            <w:proofErr w:type="spellStart"/>
            <w:r w:rsidRPr="002A0847">
              <w:rPr>
                <w:color w:val="auto"/>
                <w:lang w:val="en-ID"/>
              </w:rPr>
              <w:t>bahkan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cenderung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lebih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lambat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dari</w:t>
            </w:r>
            <w:proofErr w:type="spellEnd"/>
            <w:r w:rsidRPr="002A0847">
              <w:rPr>
                <w:color w:val="auto"/>
                <w:lang w:val="en-ID"/>
              </w:rPr>
              <w:t xml:space="preserve"> program serial. Hal </w:t>
            </w:r>
            <w:proofErr w:type="spellStart"/>
            <w:r w:rsidRPr="002A0847">
              <w:rPr>
                <w:color w:val="auto"/>
                <w:lang w:val="en-ID"/>
              </w:rPr>
              <w:t>ini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terlihat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dari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nilai</w:t>
            </w:r>
            <w:proofErr w:type="spellEnd"/>
            <w:r w:rsidRPr="002A0847">
              <w:rPr>
                <w:color w:val="auto"/>
                <w:lang w:val="en-ID"/>
              </w:rPr>
              <w:t xml:space="preserve"> speedup yang </w:t>
            </w:r>
            <w:proofErr w:type="spellStart"/>
            <w:r w:rsidRPr="002A0847">
              <w:rPr>
                <w:color w:val="auto"/>
                <w:lang w:val="en-ID"/>
              </w:rPr>
              <w:t>selalu</w:t>
            </w:r>
            <w:proofErr w:type="spellEnd"/>
            <w:r w:rsidRPr="002A0847">
              <w:rPr>
                <w:color w:val="auto"/>
                <w:lang w:val="en-ID"/>
              </w:rPr>
              <w:t xml:space="preserve"> di </w:t>
            </w:r>
            <w:proofErr w:type="spellStart"/>
            <w:r w:rsidRPr="002A0847">
              <w:rPr>
                <w:color w:val="auto"/>
                <w:lang w:val="en-ID"/>
              </w:rPr>
              <w:t>bawah</w:t>
            </w:r>
            <w:proofErr w:type="spellEnd"/>
            <w:r w:rsidRPr="002A0847">
              <w:rPr>
                <w:color w:val="auto"/>
                <w:lang w:val="en-ID"/>
              </w:rPr>
              <w:t xml:space="preserve"> 1 dan </w:t>
            </w:r>
            <w:proofErr w:type="spellStart"/>
            <w:r w:rsidRPr="002A0847">
              <w:rPr>
                <w:color w:val="auto"/>
                <w:lang w:val="en-ID"/>
              </w:rPr>
              <w:t>tidak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sesuai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dengan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prediksi</w:t>
            </w:r>
            <w:proofErr w:type="spellEnd"/>
            <w:r w:rsidRPr="002A0847">
              <w:rPr>
                <w:color w:val="auto"/>
                <w:lang w:val="en-ID"/>
              </w:rPr>
              <w:t xml:space="preserve"> Amdahl’s Law. </w:t>
            </w:r>
            <w:proofErr w:type="spellStart"/>
            <w:r w:rsidRPr="002A0847">
              <w:rPr>
                <w:color w:val="auto"/>
                <w:lang w:val="en-ID"/>
              </w:rPr>
              <w:t>Perbedaan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ini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menunjukkan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bahwa</w:t>
            </w:r>
            <w:proofErr w:type="spellEnd"/>
            <w:r w:rsidRPr="002A0847">
              <w:rPr>
                <w:color w:val="auto"/>
                <w:lang w:val="en-ID"/>
              </w:rPr>
              <w:t xml:space="preserve"> overhead </w:t>
            </w:r>
            <w:proofErr w:type="spellStart"/>
            <w:r w:rsidRPr="002A0847">
              <w:rPr>
                <w:color w:val="auto"/>
                <w:lang w:val="en-ID"/>
              </w:rPr>
              <w:t>seperti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pembuatan</w:t>
            </w:r>
            <w:proofErr w:type="spellEnd"/>
            <w:r w:rsidRPr="002A0847">
              <w:rPr>
                <w:color w:val="auto"/>
                <w:lang w:val="en-ID"/>
              </w:rPr>
              <w:t xml:space="preserve"> proses dan </w:t>
            </w:r>
            <w:proofErr w:type="spellStart"/>
            <w:r w:rsidRPr="002A0847">
              <w:rPr>
                <w:color w:val="auto"/>
                <w:lang w:val="en-ID"/>
              </w:rPr>
              <w:t>komunikasi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antar</w:t>
            </w:r>
            <w:proofErr w:type="spellEnd"/>
            <w:r w:rsidRPr="002A0847">
              <w:rPr>
                <w:color w:val="auto"/>
                <w:lang w:val="en-ID"/>
              </w:rPr>
              <w:t xml:space="preserve"> proses </w:t>
            </w:r>
            <w:proofErr w:type="spellStart"/>
            <w:r w:rsidRPr="002A0847">
              <w:rPr>
                <w:color w:val="auto"/>
                <w:lang w:val="en-ID"/>
              </w:rPr>
              <w:t>lebih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besar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dibandingkan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manfaat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paralelismenya</w:t>
            </w:r>
            <w:proofErr w:type="spellEnd"/>
            <w:r w:rsidRPr="002A0847">
              <w:rPr>
                <w:color w:val="auto"/>
                <w:lang w:val="en-ID"/>
              </w:rPr>
              <w:t>.</w:t>
            </w:r>
          </w:p>
          <w:p w14:paraId="7E754044" w14:textId="387847B6" w:rsidR="00CE0D48" w:rsidRPr="002A0847" w:rsidRDefault="002A0847" w:rsidP="002A0847">
            <w:pPr>
              <w:jc w:val="both"/>
              <w:rPr>
                <w:color w:val="auto"/>
                <w:lang w:val="en-ID"/>
              </w:rPr>
            </w:pPr>
            <w:r w:rsidRPr="002A0847">
              <w:rPr>
                <w:color w:val="auto"/>
                <w:lang w:val="en-ID"/>
              </w:rPr>
              <w:t xml:space="preserve">Insight yang </w:t>
            </w:r>
            <w:proofErr w:type="spellStart"/>
            <w:r w:rsidRPr="002A0847">
              <w:rPr>
                <w:color w:val="auto"/>
                <w:lang w:val="en-ID"/>
              </w:rPr>
              <w:t>didapat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adalah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bahwa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paralelisme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tidak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selalu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membuat</w:t>
            </w:r>
            <w:proofErr w:type="spellEnd"/>
            <w:r w:rsidRPr="002A0847">
              <w:rPr>
                <w:color w:val="auto"/>
                <w:lang w:val="en-ID"/>
              </w:rPr>
              <w:t xml:space="preserve"> program </w:t>
            </w:r>
            <w:proofErr w:type="spellStart"/>
            <w:r w:rsidRPr="002A0847">
              <w:rPr>
                <w:color w:val="auto"/>
                <w:lang w:val="en-ID"/>
              </w:rPr>
              <w:t>lebih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cepat</w:t>
            </w:r>
            <w:proofErr w:type="spellEnd"/>
            <w:r w:rsidRPr="002A0847">
              <w:rPr>
                <w:color w:val="auto"/>
                <w:lang w:val="en-ID"/>
              </w:rPr>
              <w:t xml:space="preserve">, </w:t>
            </w:r>
            <w:proofErr w:type="spellStart"/>
            <w:r w:rsidRPr="002A0847">
              <w:rPr>
                <w:color w:val="auto"/>
                <w:lang w:val="en-ID"/>
              </w:rPr>
              <w:t>terutama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jika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beban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kerja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kecil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atau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implementasinya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kurang</w:t>
            </w:r>
            <w:proofErr w:type="spellEnd"/>
            <w:r w:rsidRPr="002A0847">
              <w:rPr>
                <w:color w:val="auto"/>
                <w:lang w:val="en-ID"/>
              </w:rPr>
              <w:t xml:space="preserve"> optimal. Agar </w:t>
            </w:r>
            <w:proofErr w:type="spellStart"/>
            <w:r w:rsidRPr="002A0847">
              <w:rPr>
                <w:color w:val="auto"/>
                <w:lang w:val="en-ID"/>
              </w:rPr>
              <w:t>lebih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efektif</w:t>
            </w:r>
            <w:proofErr w:type="spellEnd"/>
            <w:r w:rsidRPr="002A0847">
              <w:rPr>
                <w:color w:val="auto"/>
                <w:lang w:val="en-ID"/>
              </w:rPr>
              <w:t xml:space="preserve">, </w:t>
            </w:r>
            <w:proofErr w:type="spellStart"/>
            <w:r w:rsidRPr="002A0847">
              <w:rPr>
                <w:color w:val="auto"/>
                <w:lang w:val="en-ID"/>
              </w:rPr>
              <w:t>perlu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pembagian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tugas</w:t>
            </w:r>
            <w:proofErr w:type="spellEnd"/>
            <w:r w:rsidRPr="002A0847">
              <w:rPr>
                <w:color w:val="auto"/>
                <w:lang w:val="en-ID"/>
              </w:rPr>
              <w:t xml:space="preserve"> yang </w:t>
            </w:r>
            <w:proofErr w:type="spellStart"/>
            <w:r w:rsidRPr="002A0847">
              <w:rPr>
                <w:color w:val="auto"/>
                <w:lang w:val="en-ID"/>
              </w:rPr>
              <w:t>seimbang</w:t>
            </w:r>
            <w:proofErr w:type="spellEnd"/>
            <w:r w:rsidRPr="002A0847">
              <w:rPr>
                <w:color w:val="auto"/>
                <w:lang w:val="en-ID"/>
              </w:rPr>
              <w:t xml:space="preserve">, </w:t>
            </w:r>
            <w:proofErr w:type="spellStart"/>
            <w:r w:rsidRPr="002A0847">
              <w:rPr>
                <w:color w:val="auto"/>
                <w:lang w:val="en-ID"/>
              </w:rPr>
              <w:t>pengurangan</w:t>
            </w:r>
            <w:proofErr w:type="spellEnd"/>
            <w:r w:rsidRPr="002A0847">
              <w:rPr>
                <w:color w:val="auto"/>
                <w:lang w:val="en-ID"/>
              </w:rPr>
              <w:t xml:space="preserve"> overhead, dan </w:t>
            </w:r>
            <w:proofErr w:type="spellStart"/>
            <w:r w:rsidRPr="002A0847">
              <w:rPr>
                <w:color w:val="auto"/>
                <w:lang w:val="en-ID"/>
              </w:rPr>
              <w:t>pemilihan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metode</w:t>
            </w:r>
            <w:proofErr w:type="spellEnd"/>
            <w:r w:rsidRPr="002A0847">
              <w:rPr>
                <w:color w:val="auto"/>
                <w:lang w:val="en-ID"/>
              </w:rPr>
              <w:t xml:space="preserve"> yang </w:t>
            </w:r>
            <w:proofErr w:type="spellStart"/>
            <w:r w:rsidRPr="002A0847">
              <w:rPr>
                <w:color w:val="auto"/>
                <w:lang w:val="en-ID"/>
              </w:rPr>
              <w:t>sesuai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dengan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jenis</w:t>
            </w:r>
            <w:proofErr w:type="spellEnd"/>
            <w:r w:rsidRPr="002A0847">
              <w:rPr>
                <w:color w:val="auto"/>
                <w:lang w:val="en-ID"/>
              </w:rPr>
              <w:t xml:space="preserve"> </w:t>
            </w:r>
            <w:proofErr w:type="spellStart"/>
            <w:r w:rsidRPr="002A0847">
              <w:rPr>
                <w:color w:val="auto"/>
                <w:lang w:val="en-ID"/>
              </w:rPr>
              <w:t>permasalahan</w:t>
            </w:r>
            <w:proofErr w:type="spellEnd"/>
            <w:r w:rsidRPr="002A0847">
              <w:rPr>
                <w:color w:val="auto"/>
                <w:lang w:val="en-ID"/>
              </w:rPr>
              <w:t>.</w:t>
            </w:r>
          </w:p>
        </w:tc>
      </w:tr>
    </w:tbl>
    <w:p w14:paraId="5A2E463A" w14:textId="0ACC455C" w:rsidR="00966138" w:rsidRDefault="00966138" w:rsidP="00966138">
      <w:pPr>
        <w:pStyle w:val="Heading1"/>
      </w:pPr>
      <w:r>
        <w:t>Kode Program</w:t>
      </w:r>
    </w:p>
    <w:p w14:paraId="598D83A2" w14:textId="707D779F" w:rsidR="00CE0D48" w:rsidRDefault="00CE0D48" w:rsidP="00CE0D48">
      <w:pPr>
        <w:rPr>
          <w:i/>
          <w:iCs/>
        </w:rPr>
      </w:pPr>
      <w:r w:rsidRPr="00CE0D48">
        <w:rPr>
          <w:i/>
          <w:iCs/>
        </w:rPr>
        <w:t xml:space="preserve">Link repository Git </w:t>
      </w:r>
      <w:proofErr w:type="spellStart"/>
      <w:r w:rsidRPr="00CE0D48">
        <w:rPr>
          <w:i/>
          <w:iCs/>
        </w:rPr>
        <w:t>atau</w:t>
      </w:r>
      <w:proofErr w:type="spellEnd"/>
      <w:r w:rsidRPr="00CE0D48">
        <w:rPr>
          <w:i/>
          <w:iCs/>
        </w:rPr>
        <w:t xml:space="preserve"> </w:t>
      </w:r>
      <w:proofErr w:type="spellStart"/>
      <w:r w:rsidRPr="00CE0D48">
        <w:rPr>
          <w:i/>
          <w:iCs/>
        </w:rPr>
        <w:t>lampirkan</w:t>
      </w:r>
      <w:proofErr w:type="spellEnd"/>
      <w:r w:rsidRPr="00CE0D48">
        <w:rPr>
          <w:i/>
          <w:iCs/>
        </w:rPr>
        <w:t xml:space="preserve"> </w:t>
      </w:r>
      <w:proofErr w:type="spellStart"/>
      <w:r w:rsidRPr="00CE0D48">
        <w:rPr>
          <w:i/>
          <w:iCs/>
        </w:rPr>
        <w:t>kode</w:t>
      </w:r>
      <w:proofErr w:type="spellEnd"/>
      <w:r w:rsidRPr="00CE0D48">
        <w:rPr>
          <w:i/>
          <w:iCs/>
        </w:rPr>
        <w:t xml:space="preserve"> </w:t>
      </w:r>
      <w:proofErr w:type="spellStart"/>
      <w:r w:rsidRPr="00CE0D48">
        <w:rPr>
          <w:i/>
          <w:iCs/>
        </w:rPr>
        <w:t>utama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E0D48" w14:paraId="34188CC0" w14:textId="77777777" w:rsidTr="00CE0D48">
        <w:tc>
          <w:tcPr>
            <w:tcW w:w="8630" w:type="dxa"/>
          </w:tcPr>
          <w:p w14:paraId="0E24C7FA" w14:textId="77777777" w:rsidR="00CE0D48" w:rsidRDefault="00CE0D48" w:rsidP="00CE0D48">
            <w:pPr>
              <w:rPr>
                <w:i/>
                <w:iCs/>
              </w:rPr>
            </w:pPr>
          </w:p>
        </w:tc>
      </w:tr>
    </w:tbl>
    <w:p w14:paraId="1862F531" w14:textId="77777777" w:rsidR="00CE0D48" w:rsidRPr="00CE0D48" w:rsidRDefault="00CE0D48" w:rsidP="00CE0D48">
      <w:pPr>
        <w:rPr>
          <w:i/>
          <w:iCs/>
        </w:rPr>
      </w:pPr>
    </w:p>
    <w:sectPr w:rsidR="00CE0D48" w:rsidRPr="00CE0D48">
      <w:footerReference w:type="default" r:id="rId16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BC82" w14:textId="77777777" w:rsidR="002F2E92" w:rsidRDefault="002F2E92" w:rsidP="00C6554A">
      <w:pPr>
        <w:spacing w:before="0" w:after="0" w:line="240" w:lineRule="auto"/>
      </w:pPr>
      <w:r>
        <w:separator/>
      </w:r>
    </w:p>
  </w:endnote>
  <w:endnote w:type="continuationSeparator" w:id="0">
    <w:p w14:paraId="35B1E226" w14:textId="77777777" w:rsidR="002F2E92" w:rsidRDefault="002F2E92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97868" w14:textId="77777777" w:rsidR="0001231C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3F33F" w14:textId="77777777" w:rsidR="002F2E92" w:rsidRDefault="002F2E92" w:rsidP="00C6554A">
      <w:pPr>
        <w:spacing w:before="0" w:after="0" w:line="240" w:lineRule="auto"/>
      </w:pPr>
      <w:r>
        <w:separator/>
      </w:r>
    </w:p>
  </w:footnote>
  <w:footnote w:type="continuationSeparator" w:id="0">
    <w:p w14:paraId="6CBE0D5F" w14:textId="77777777" w:rsidR="002F2E92" w:rsidRDefault="002F2E92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973027D"/>
    <w:multiLevelType w:val="multilevel"/>
    <w:tmpl w:val="6B1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F62CA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63C0FED"/>
    <w:multiLevelType w:val="hybridMultilevel"/>
    <w:tmpl w:val="41A6069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24DEA"/>
    <w:multiLevelType w:val="hybridMultilevel"/>
    <w:tmpl w:val="AA0073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923906"/>
    <w:multiLevelType w:val="hybridMultilevel"/>
    <w:tmpl w:val="B86CA1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065345">
    <w:abstractNumId w:val="9"/>
  </w:num>
  <w:num w:numId="2" w16cid:durableId="574317059">
    <w:abstractNumId w:val="8"/>
  </w:num>
  <w:num w:numId="3" w16cid:durableId="163477351">
    <w:abstractNumId w:val="8"/>
  </w:num>
  <w:num w:numId="4" w16cid:durableId="993610210">
    <w:abstractNumId w:val="9"/>
  </w:num>
  <w:num w:numId="5" w16cid:durableId="77560061">
    <w:abstractNumId w:val="14"/>
  </w:num>
  <w:num w:numId="6" w16cid:durableId="1704281596">
    <w:abstractNumId w:val="10"/>
  </w:num>
  <w:num w:numId="7" w16cid:durableId="995231004">
    <w:abstractNumId w:val="11"/>
  </w:num>
  <w:num w:numId="8" w16cid:durableId="1147087548">
    <w:abstractNumId w:val="7"/>
  </w:num>
  <w:num w:numId="9" w16cid:durableId="1794014028">
    <w:abstractNumId w:val="6"/>
  </w:num>
  <w:num w:numId="10" w16cid:durableId="1676421231">
    <w:abstractNumId w:val="5"/>
  </w:num>
  <w:num w:numId="11" w16cid:durableId="299000700">
    <w:abstractNumId w:val="4"/>
  </w:num>
  <w:num w:numId="12" w16cid:durableId="206381828">
    <w:abstractNumId w:val="3"/>
  </w:num>
  <w:num w:numId="13" w16cid:durableId="769549879">
    <w:abstractNumId w:val="2"/>
  </w:num>
  <w:num w:numId="14" w16cid:durableId="1574970186">
    <w:abstractNumId w:val="1"/>
  </w:num>
  <w:num w:numId="15" w16cid:durableId="1929653437">
    <w:abstractNumId w:val="0"/>
  </w:num>
  <w:num w:numId="16" w16cid:durableId="1571579818">
    <w:abstractNumId w:val="15"/>
  </w:num>
  <w:num w:numId="17" w16cid:durableId="1056973395">
    <w:abstractNumId w:val="13"/>
  </w:num>
  <w:num w:numId="18" w16cid:durableId="1290477582">
    <w:abstractNumId w:val="16"/>
  </w:num>
  <w:num w:numId="19" w16cid:durableId="1563910099">
    <w:abstractNumId w:val="17"/>
  </w:num>
  <w:num w:numId="20" w16cid:durableId="11391537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38"/>
    <w:rsid w:val="0001231C"/>
    <w:rsid w:val="000D2B02"/>
    <w:rsid w:val="001F0934"/>
    <w:rsid w:val="00203F03"/>
    <w:rsid w:val="002554CD"/>
    <w:rsid w:val="00284735"/>
    <w:rsid w:val="00293B83"/>
    <w:rsid w:val="002A0847"/>
    <w:rsid w:val="002B4294"/>
    <w:rsid w:val="002F2E92"/>
    <w:rsid w:val="00333D0D"/>
    <w:rsid w:val="003F742A"/>
    <w:rsid w:val="00436A3C"/>
    <w:rsid w:val="004717D6"/>
    <w:rsid w:val="004C049F"/>
    <w:rsid w:val="005000E2"/>
    <w:rsid w:val="005614DB"/>
    <w:rsid w:val="0061217B"/>
    <w:rsid w:val="0068134C"/>
    <w:rsid w:val="006848EE"/>
    <w:rsid w:val="006A3CE7"/>
    <w:rsid w:val="00755D12"/>
    <w:rsid w:val="007E702D"/>
    <w:rsid w:val="008E48FA"/>
    <w:rsid w:val="0090439B"/>
    <w:rsid w:val="0095482E"/>
    <w:rsid w:val="00966138"/>
    <w:rsid w:val="00AD31A4"/>
    <w:rsid w:val="00BB122E"/>
    <w:rsid w:val="00BD5BA1"/>
    <w:rsid w:val="00C10AA3"/>
    <w:rsid w:val="00C15E2E"/>
    <w:rsid w:val="00C3112B"/>
    <w:rsid w:val="00C6554A"/>
    <w:rsid w:val="00C74799"/>
    <w:rsid w:val="00C86C4E"/>
    <w:rsid w:val="00CE0D48"/>
    <w:rsid w:val="00CF1400"/>
    <w:rsid w:val="00ED7C44"/>
    <w:rsid w:val="00FD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6F009F"/>
  <w15:chartTrackingRefBased/>
  <w15:docId w15:val="{766CB6EC-9F5F-4BCF-B024-34E46028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E2E"/>
  </w:style>
  <w:style w:type="paragraph" w:styleId="Heading1">
    <w:name w:val="heading 1"/>
    <w:basedOn w:val="Normal"/>
    <w:next w:val="Normal"/>
    <w:link w:val="Heading1Char"/>
    <w:uiPriority w:val="9"/>
    <w:qFormat/>
    <w:rsid w:val="00966138"/>
    <w:pPr>
      <w:keepNext/>
      <w:keepLines/>
      <w:numPr>
        <w:numId w:val="17"/>
      </w:numPr>
      <w:spacing w:before="360" w:after="60"/>
      <w:ind w:left="431" w:hanging="431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138"/>
    <w:pPr>
      <w:keepNext/>
      <w:keepLines/>
      <w:numPr>
        <w:ilvl w:val="1"/>
        <w:numId w:val="17"/>
      </w:numPr>
      <w:spacing w:before="360" w:after="0"/>
      <w:ind w:left="578" w:hanging="578"/>
      <w:contextualSpacing/>
      <w:outlineLvl w:val="1"/>
    </w:pPr>
    <w:rPr>
      <w:rFonts w:asciiTheme="majorHAnsi" w:eastAsiaTheme="majorEastAsia" w:hAnsiTheme="majorHAnsi" w:cstheme="majorBidi"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numPr>
        <w:ilvl w:val="2"/>
        <w:numId w:val="17"/>
      </w:numPr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138"/>
    <w:pPr>
      <w:keepNext/>
      <w:keepLines/>
      <w:numPr>
        <w:ilvl w:val="3"/>
        <w:numId w:val="1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138"/>
    <w:pPr>
      <w:keepNext/>
      <w:keepLines/>
      <w:numPr>
        <w:ilvl w:val="4"/>
        <w:numId w:val="17"/>
      </w:numPr>
      <w:spacing w:before="40" w:after="0"/>
      <w:outlineLvl w:val="4"/>
    </w:pPr>
    <w:rPr>
      <w:rFonts w:asciiTheme="majorHAnsi" w:eastAsiaTheme="majorEastAsia" w:hAnsiTheme="majorHAnsi" w:cstheme="majorBidi"/>
      <w:color w:val="0077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138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6138"/>
    <w:rPr>
      <w:rFonts w:asciiTheme="majorHAnsi" w:eastAsiaTheme="majorEastAsia" w:hAnsiTheme="majorHAnsi" w:cstheme="majorBidi"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966138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566E" w:themeColor="accent4" w:themeShade="80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966138"/>
    <w:rPr>
      <w:rFonts w:asciiTheme="majorHAnsi" w:eastAsiaTheme="majorEastAsia" w:hAnsiTheme="majorHAnsi" w:cstheme="majorBidi"/>
      <w:color w:val="00566E" w:themeColor="accent4" w:themeShade="80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table" w:styleId="TableGrid">
    <w:name w:val="Table Grid"/>
    <w:basedOn w:val="TableNormal"/>
    <w:uiPriority w:val="39"/>
    <w:rsid w:val="0096613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966138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138"/>
    <w:rPr>
      <w:rFonts w:asciiTheme="majorHAnsi" w:eastAsiaTheme="majorEastAsia" w:hAnsiTheme="majorHAnsi" w:cstheme="majorBidi"/>
      <w:color w:val="007789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0D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id-ID" w:eastAsia="id-ID"/>
    </w:rPr>
  </w:style>
  <w:style w:type="paragraph" w:styleId="ListParagraph">
    <w:name w:val="List Paragraph"/>
    <w:basedOn w:val="Normal"/>
    <w:uiPriority w:val="34"/>
    <w:unhideWhenUsed/>
    <w:qFormat/>
    <w:rsid w:val="00C74799"/>
    <w:pPr>
      <w:ind w:left="720"/>
      <w:contextualSpacing/>
    </w:pPr>
  </w:style>
  <w:style w:type="paragraph" w:customStyle="1" w:styleId="PARAGRAFSINGLE">
    <w:name w:val="PARAGRAF SINGLE"/>
    <w:basedOn w:val="Normal"/>
    <w:link w:val="PARAGRAFSINGLEChar"/>
    <w:qFormat/>
    <w:rsid w:val="00CF1400"/>
    <w:pPr>
      <w:spacing w:before="0" w:after="0" w:line="240" w:lineRule="auto"/>
      <w:jc w:val="lowKashida"/>
    </w:pPr>
    <w:rPr>
      <w:rFonts w:asciiTheme="majorBidi" w:eastAsiaTheme="minorEastAsia" w:hAnsiTheme="majorBidi" w:cstheme="majorBidi"/>
      <w:color w:val="auto"/>
      <w:kern w:val="2"/>
      <w:sz w:val="24"/>
      <w:szCs w:val="24"/>
      <w:lang w:val="id-ID" w:eastAsia="zh-CN"/>
      <w14:ligatures w14:val="standardContextual"/>
    </w:rPr>
  </w:style>
  <w:style w:type="character" w:customStyle="1" w:styleId="PARAGRAFSINGLEChar">
    <w:name w:val="PARAGRAF SINGLE Char"/>
    <w:basedOn w:val="DefaultParagraphFont"/>
    <w:link w:val="PARAGRAFSINGLE"/>
    <w:rsid w:val="00CF1400"/>
    <w:rPr>
      <w:rFonts w:asciiTheme="majorBidi" w:eastAsiaTheme="minorEastAsia" w:hAnsiTheme="majorBidi" w:cstheme="majorBidi"/>
      <w:color w:val="auto"/>
      <w:kern w:val="2"/>
      <w:sz w:val="24"/>
      <w:szCs w:val="24"/>
      <w:lang w:val="id-ID"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ickr.com/photos/sfllaw/78981814" TargetMode="External"/><Relationship Id="rId13" Type="http://schemas.openxmlformats.org/officeDocument/2006/relationships/hyperlink" Target="https://creativecommons.org/licenses/by-sa/3.0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www.flickr.com/photos/sfllaw/7898181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creativecommons.org/licenses/by-sa/3.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lickr.com/photos/sfllaw/78981814" TargetMode="External"/><Relationship Id="rId14" Type="http://schemas.openxmlformats.org/officeDocument/2006/relationships/hyperlink" Target="https://smile.unp.ac.id/elearning/course/view.php?id=3430000001314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kri\AppData\Local\Microsoft\Office\16.0\DTS\en-US%7b4FBD2C7F-11AD-400B-AB93-0052DDF5A41A%7d\%7b81301A76-F575-448B-B8F5-16AA87D0FBA0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{81301A76-F575-448B-B8F5-16AA87D0FBA0}TF1f75cea0-c848-4caf-b47d-6cb36ce18799d83c335b_win32-12e0587c7c54</Template>
  <TotalTime>535</TotalTime>
  <Pages>4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Vikri Aulia</dc:creator>
  <cp:keywords/>
  <dc:description/>
  <cp:lastModifiedBy>Fajira Zahara</cp:lastModifiedBy>
  <cp:revision>18</cp:revision>
  <dcterms:created xsi:type="dcterms:W3CDTF">2026-02-01T04:31:00Z</dcterms:created>
  <dcterms:modified xsi:type="dcterms:W3CDTF">2026-05-01T16:21:00Z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36c728ba-cd2b-4228-a976-113c7c054cf9</vt:lpwstr>
  </property>
</Properties>
</file>